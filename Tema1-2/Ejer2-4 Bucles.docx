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0BD" w:rsidRDefault="001140BD" w:rsidP="008B3755">
      <w:pPr>
        <w:pStyle w:val="Prrafodelista"/>
        <w:numPr>
          <w:ilvl w:val="0"/>
          <w:numId w:val="1"/>
        </w:numPr>
        <w:jc w:val="both"/>
      </w:pPr>
      <w:bookmarkStart w:id="0" w:name="_GoBack"/>
      <w:bookmarkEnd w:id="0"/>
      <w:r>
        <w:t xml:space="preserve">Crear un script que pida al usuario un número entero X. </w:t>
      </w:r>
    </w:p>
    <w:p w:rsidR="001140BD" w:rsidRDefault="00B10FB5" w:rsidP="008B3755">
      <w:pPr>
        <w:pStyle w:val="Prrafodelista"/>
        <w:jc w:val="both"/>
      </w:pPr>
      <w:r>
        <w:t>El programa solicitará</w:t>
      </w:r>
      <w:r w:rsidR="001140BD">
        <w:t xml:space="preserve"> X nombres de usuario y la nota </w:t>
      </w:r>
      <w:r>
        <w:t xml:space="preserve">(valor entero) </w:t>
      </w:r>
      <w:r w:rsidR="001140BD">
        <w:t xml:space="preserve">correspondiente. Suponiendo que X = 3, se deberá </w:t>
      </w:r>
      <w:proofErr w:type="gramStart"/>
      <w:r w:rsidR="001140BD">
        <w:t>visualizar</w:t>
      </w:r>
      <w:r w:rsidR="00492F79">
        <w:t xml:space="preserve"> </w:t>
      </w:r>
      <w:r w:rsidR="001140BD">
        <w:t xml:space="preserve"> un</w:t>
      </w:r>
      <w:proofErr w:type="gramEnd"/>
      <w:r w:rsidR="001140BD">
        <w:t xml:space="preserve"> mensaje</w:t>
      </w:r>
      <w:r w:rsidR="00492F79">
        <w:t xml:space="preserve"> similar al siguiente</w:t>
      </w:r>
      <w:r w:rsidR="001140BD">
        <w:t>:</w:t>
      </w:r>
    </w:p>
    <w:p w:rsidR="001140BD" w:rsidRDefault="001140BD" w:rsidP="008B3755">
      <w:pPr>
        <w:pStyle w:val="Prrafodelista"/>
        <w:jc w:val="both"/>
      </w:pPr>
      <w:r>
        <w:t>“Juan ha obtenido un tres”.</w:t>
      </w:r>
    </w:p>
    <w:p w:rsidR="001140BD" w:rsidRDefault="001140BD" w:rsidP="008B3755">
      <w:pPr>
        <w:pStyle w:val="Prrafodelista"/>
        <w:jc w:val="both"/>
      </w:pPr>
      <w:r>
        <w:t>“María ha obtenido un ocho”</w:t>
      </w:r>
    </w:p>
    <w:p w:rsidR="001140BD" w:rsidRDefault="001140BD" w:rsidP="008B3755">
      <w:pPr>
        <w:pStyle w:val="Prrafodelista"/>
        <w:jc w:val="both"/>
      </w:pPr>
      <w:r>
        <w:t>“Ana ha obtenido un nueve”</w:t>
      </w:r>
    </w:p>
    <w:p w:rsidR="001140BD" w:rsidRDefault="001140BD" w:rsidP="008B3755">
      <w:pPr>
        <w:pStyle w:val="Prrafodelista"/>
        <w:jc w:val="both"/>
      </w:pPr>
    </w:p>
    <w:p w:rsidR="00D75EF1" w:rsidRDefault="00D75EF1" w:rsidP="008B3755">
      <w:pPr>
        <w:pStyle w:val="Prrafodelista"/>
        <w:numPr>
          <w:ilvl w:val="0"/>
          <w:numId w:val="1"/>
        </w:numPr>
        <w:jc w:val="both"/>
      </w:pPr>
      <w:r>
        <w:t>Crear un script JS que solicite un número entero positivo al usuario. El programa deberá calcular la suma de los dígitos del número y la cantidad de los mismos. Ejemplo:</w:t>
      </w:r>
    </w:p>
    <w:p w:rsidR="00D75EF1" w:rsidRDefault="00D75EF1" w:rsidP="00D75EF1">
      <w:pPr>
        <w:pStyle w:val="Prrafodelista"/>
        <w:jc w:val="both"/>
      </w:pPr>
    </w:p>
    <w:p w:rsidR="00D75EF1" w:rsidRDefault="00D75EF1" w:rsidP="00D75EF1">
      <w:pPr>
        <w:pStyle w:val="Prrafodelista"/>
        <w:jc w:val="both"/>
      </w:pPr>
      <w:r>
        <w:t>“El número 5544 tiene 4 dígitos y su suma es 18”</w:t>
      </w:r>
    </w:p>
    <w:p w:rsidR="00D75EF1" w:rsidRDefault="00D75EF1" w:rsidP="00D75EF1">
      <w:pPr>
        <w:pStyle w:val="Prrafodelista"/>
        <w:jc w:val="both"/>
      </w:pPr>
    </w:p>
    <w:p w:rsidR="00DB5480" w:rsidRDefault="00DB5480" w:rsidP="008B3755">
      <w:pPr>
        <w:pStyle w:val="Prrafodelista"/>
        <w:numPr>
          <w:ilvl w:val="0"/>
          <w:numId w:val="1"/>
        </w:numPr>
        <w:jc w:val="both"/>
      </w:pPr>
      <w:r>
        <w:t xml:space="preserve">Empleando la estructura </w:t>
      </w:r>
      <w:proofErr w:type="spellStart"/>
      <w:r>
        <w:t>while</w:t>
      </w:r>
      <w:proofErr w:type="spellEnd"/>
      <w:r>
        <w:t xml:space="preserve"> impl</w:t>
      </w:r>
      <w:r w:rsidR="00B10FB5">
        <w:t xml:space="preserve">ementa la potencia y </w:t>
      </w:r>
      <w:proofErr w:type="gramStart"/>
      <w:r w:rsidR="00B10FB5">
        <w:t>el</w:t>
      </w:r>
      <w:r>
        <w:t xml:space="preserve"> factorial</w:t>
      </w:r>
      <w:proofErr w:type="gramEnd"/>
      <w:r>
        <w:t xml:space="preserve"> de un número.</w:t>
      </w:r>
      <w:r w:rsidR="00281A45">
        <w:t xml:space="preserve"> El código deberá estar almacenado en un fichero .</w:t>
      </w:r>
      <w:proofErr w:type="spellStart"/>
      <w:r w:rsidR="00281A45">
        <w:t>js</w:t>
      </w:r>
      <w:proofErr w:type="spellEnd"/>
      <w:r w:rsidR="00281A45">
        <w:t xml:space="preserve"> independiente de la página.</w:t>
      </w:r>
    </w:p>
    <w:p w:rsidR="001140BD" w:rsidRDefault="001140BD" w:rsidP="008B3755">
      <w:pPr>
        <w:pStyle w:val="Prrafodelista"/>
        <w:jc w:val="both"/>
      </w:pPr>
    </w:p>
    <w:p w:rsidR="00956B7B" w:rsidRDefault="00956B7B" w:rsidP="008B3755">
      <w:pPr>
        <w:pStyle w:val="Prrafodelista"/>
        <w:numPr>
          <w:ilvl w:val="0"/>
          <w:numId w:val="1"/>
        </w:numPr>
        <w:jc w:val="both"/>
      </w:pPr>
      <w:r>
        <w:t>Hacer un script que pida un número por teclado. El script comprobará que sea un valor entero, positivo y menor que 20. El programa no continuará con su ejecución hasta que el dato introducido sea correcto. Si el valor es incorrecto, se mostrará el mensaje:</w:t>
      </w:r>
    </w:p>
    <w:p w:rsidR="00956B7B" w:rsidRDefault="00956B7B" w:rsidP="008B3755">
      <w:pPr>
        <w:pStyle w:val="Prrafodelista"/>
        <w:jc w:val="both"/>
      </w:pPr>
      <w:r>
        <w:t>“Introduce un número positivo menor que 20”</w:t>
      </w:r>
    </w:p>
    <w:p w:rsidR="00956B7B" w:rsidRDefault="00956B7B" w:rsidP="008B3755">
      <w:pPr>
        <w:pStyle w:val="Prrafodelista"/>
        <w:jc w:val="both"/>
      </w:pPr>
      <w:r>
        <w:t>Y el programa pedirá de nuevo al usuario que introduzca un nuevo valor.</w:t>
      </w:r>
    </w:p>
    <w:p w:rsidR="00956B7B" w:rsidRDefault="00956B7B" w:rsidP="008B3755">
      <w:pPr>
        <w:pStyle w:val="Prrafodelista"/>
        <w:jc w:val="both"/>
      </w:pPr>
    </w:p>
    <w:p w:rsidR="00AA23CB" w:rsidRDefault="00AA23CB" w:rsidP="008B3755">
      <w:pPr>
        <w:pStyle w:val="Prrafodelista"/>
        <w:numPr>
          <w:ilvl w:val="0"/>
          <w:numId w:val="1"/>
        </w:numPr>
        <w:jc w:val="both"/>
      </w:pPr>
      <w:r>
        <w:t xml:space="preserve">Hacer un script que cree </w:t>
      </w:r>
      <w:r w:rsidR="00890BC3">
        <w:t>l</w:t>
      </w:r>
      <w:r w:rsidR="000D61EC">
        <w:t>o</w:t>
      </w:r>
      <w:r w:rsidR="00890BC3">
        <w:t xml:space="preserve">s </w:t>
      </w:r>
      <w:r w:rsidR="000D61EC">
        <w:t>siguientes triángulos en una página web</w:t>
      </w:r>
      <w:r>
        <w:t xml:space="preserve">. </w:t>
      </w:r>
      <w:r w:rsidR="00890BC3">
        <w:t xml:space="preserve">El programa pedirá la altura </w:t>
      </w:r>
      <w:r w:rsidR="0075201D">
        <w:t xml:space="preserve">del mismo, </w:t>
      </w:r>
      <w:r w:rsidR="00890BC3">
        <w:t>comp</w:t>
      </w:r>
      <w:r w:rsidR="000D61EC">
        <w:t>robará que sea un valor entero,</w:t>
      </w:r>
      <w:r w:rsidR="00890BC3">
        <w:t xml:space="preserve"> mayor </w:t>
      </w:r>
      <w:r w:rsidR="00C3057D">
        <w:t>o igual que 2</w:t>
      </w:r>
      <w:r w:rsidR="0075201D">
        <w:t xml:space="preserve"> y no continuará has</w:t>
      </w:r>
      <w:r w:rsidR="00956B7B">
        <w:t>ta que el valor introducido cumpla la condición exigida</w:t>
      </w:r>
      <w:r w:rsidR="00890BC3">
        <w:t>.</w:t>
      </w:r>
    </w:p>
    <w:p w:rsidR="00890BC3" w:rsidRDefault="00890BC3" w:rsidP="003756E3">
      <w:pPr>
        <w:ind w:left="360" w:firstLine="348"/>
      </w:pPr>
      <w:r>
        <w:t>Recuerda emplear “&amp;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” para generar el carácter espacio en blanco</w:t>
      </w:r>
      <w:r w:rsidR="003756E3">
        <w:t>.</w:t>
      </w:r>
    </w:p>
    <w:p w:rsidR="0088792E" w:rsidRDefault="0088792E" w:rsidP="003756E3">
      <w:pPr>
        <w:ind w:left="360" w:firstLine="348"/>
      </w:pPr>
    </w:p>
    <w:p w:rsidR="003756E3" w:rsidRDefault="003B49E3" w:rsidP="003756E3">
      <w:pPr>
        <w:ind w:left="360" w:firstLine="348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219575" cy="1428750"/>
                <wp:effectExtent l="0" t="0" r="9525" b="0"/>
                <wp:wrapTight wrapText="bothSides">
                  <wp:wrapPolygon edited="0">
                    <wp:start x="0" y="0"/>
                    <wp:lineTo x="0" y="21312"/>
                    <wp:lineTo x="7899" y="21312"/>
                    <wp:lineTo x="21551" y="21312"/>
                    <wp:lineTo x="21551" y="0"/>
                    <wp:lineTo x="7899" y="0"/>
                    <wp:lineTo x="0" y="0"/>
                  </wp:wrapPolygon>
                </wp:wrapTight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1428750"/>
                          <a:chOff x="0" y="0"/>
                          <a:chExt cx="4219575" cy="142875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428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0"/>
                            <a:ext cx="742950" cy="1428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62125" y="9525"/>
                            <a:ext cx="781050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6525" y="38100"/>
                            <a:ext cx="733425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350" y="19050"/>
                            <a:ext cx="657225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37367F" id="Grupo 36" o:spid="_x0000_s1026" style="position:absolute;margin-left:0;margin-top:.7pt;width:332.25pt;height:112.5pt;z-index:251662336;mso-position-horizontal:center;mso-position-horizontal-relative:margin" coordsize="42195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7429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">
                  <v:imagedata r:id="rId12" o:title=""/>
                  <v:path arrowok="t"/>
                </v:shape>
                <v:shape id="Imagen 31" o:spid="_x0000_s1028" type="#_x0000_t75" style="position:absolute;left:7715;width:7429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">
                  <v:imagedata r:id="rId13" o:title=""/>
                  <v:path arrowok="t"/>
                </v:shape>
                <v:shape id="Imagen 32" o:spid="_x0000_s1029" type="#_x0000_t75" style="position:absolute;left:17621;top:95;width:7810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">
                  <v:imagedata r:id="rId14" o:title=""/>
                  <v:path arrowok="t"/>
                </v:shape>
                <v:shape id="Imagen 33" o:spid="_x0000_s1030" type="#_x0000_t75" style="position:absolute;left:26765;top:381;width:7334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">
                  <v:imagedata r:id="rId15" o:title=""/>
                  <v:path arrowok="t"/>
                </v:shape>
                <v:shape id="Imagen 34" o:spid="_x0000_s1031" type="#_x0000_t75" style="position:absolute;left:35623;top:190;width:6572;height:1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">
                  <v:imagedata r:id="rId16" o:title=""/>
                  <v:path arrowok="t"/>
                </v:shape>
                <w10:wrap type="tight" anchorx="margin"/>
              </v:group>
            </w:pict>
          </mc:Fallback>
        </mc:AlternateContent>
      </w:r>
    </w:p>
    <w:p w:rsidR="000D61EC" w:rsidRDefault="000D61EC" w:rsidP="003756E3">
      <w:pPr>
        <w:ind w:left="360" w:firstLine="348"/>
      </w:pPr>
    </w:p>
    <w:p w:rsidR="000D61EC" w:rsidRDefault="000D61EC" w:rsidP="003756E3">
      <w:pPr>
        <w:ind w:left="360" w:firstLine="348"/>
      </w:pPr>
    </w:p>
    <w:p w:rsidR="000D61EC" w:rsidRDefault="000D61EC" w:rsidP="003756E3">
      <w:pPr>
        <w:ind w:left="360" w:firstLine="348"/>
      </w:pPr>
    </w:p>
    <w:p w:rsidR="000D61EC" w:rsidRDefault="000D61EC" w:rsidP="003756E3">
      <w:pPr>
        <w:ind w:left="360" w:firstLine="348"/>
      </w:pPr>
    </w:p>
    <w:p w:rsidR="000D61EC" w:rsidRDefault="000D61EC" w:rsidP="003756E3">
      <w:pPr>
        <w:ind w:left="360" w:firstLine="348"/>
      </w:pPr>
    </w:p>
    <w:p w:rsidR="000D61EC" w:rsidRDefault="00281A45" w:rsidP="003756E3">
      <w:pPr>
        <w:ind w:left="360" w:firstLine="348"/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5638800</wp:posOffset>
            </wp:positionH>
            <wp:positionV relativeFrom="margin">
              <wp:align>bottom</wp:align>
            </wp:positionV>
            <wp:extent cx="800100" cy="260985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23CB" w:rsidRDefault="003B49E3" w:rsidP="00AA23CB">
      <w:pPr>
        <w:pStyle w:val="Prrafodelista"/>
        <w:numPr>
          <w:ilvl w:val="0"/>
          <w:numId w:val="1"/>
        </w:numPr>
      </w:pPr>
      <w:r>
        <w:t>Modifica el script anterior para permitir que imprima un rombo en pantalla, similar al siguiente:</w:t>
      </w:r>
    </w:p>
    <w:p w:rsidR="003B49E3" w:rsidRDefault="003B49E3" w:rsidP="003B49E3">
      <w:pPr>
        <w:pStyle w:val="Prrafodelista"/>
      </w:pPr>
    </w:p>
    <w:p w:rsidR="003B49E3" w:rsidRDefault="003B49E3" w:rsidP="003B49E3">
      <w:pPr>
        <w:pStyle w:val="Prrafodelista"/>
      </w:pPr>
    </w:p>
    <w:p w:rsidR="003B49E3" w:rsidRDefault="003B49E3" w:rsidP="003B49E3">
      <w:pPr>
        <w:pStyle w:val="Prrafodelista"/>
      </w:pPr>
    </w:p>
    <w:p w:rsidR="00655463" w:rsidRDefault="00B9045A" w:rsidP="00B9045A">
      <w:pPr>
        <w:pStyle w:val="Prrafodelista"/>
        <w:numPr>
          <w:ilvl w:val="0"/>
          <w:numId w:val="1"/>
        </w:numPr>
      </w:pPr>
      <w:r>
        <w:t>Crea un programa que compruebe que una fecha dada sea correcta. El programa pedirá el día, me</w:t>
      </w:r>
      <w:r w:rsidR="006A330D">
        <w:t>s y año a comprobar e informará al usuario si la fecha es válida o no.</w:t>
      </w:r>
    </w:p>
    <w:p w:rsidR="006A330D" w:rsidRDefault="006A330D" w:rsidP="006A330D">
      <w:pPr>
        <w:pStyle w:val="Prrafodelista"/>
      </w:pPr>
      <w:r>
        <w:t>Por ejemplo 31 de febrero de 2001 sería incorrecta</w:t>
      </w:r>
    </w:p>
    <w:p w:rsidR="006A330D" w:rsidRDefault="006A330D" w:rsidP="006A330D">
      <w:pPr>
        <w:pStyle w:val="Prrafodelista"/>
      </w:pPr>
      <w:r>
        <w:t>29 de febrero de 2048 sería una fecha correcta (por que 2048 es año bisiesto).</w:t>
      </w:r>
    </w:p>
    <w:p w:rsidR="006A330D" w:rsidRDefault="006A330D" w:rsidP="006A330D">
      <w:pPr>
        <w:pStyle w:val="Prrafodelista"/>
      </w:pPr>
    </w:p>
    <w:p w:rsidR="006A330D" w:rsidRDefault="006A330D" w:rsidP="006A330D">
      <w:pPr>
        <w:pStyle w:val="Prrafodelista"/>
      </w:pPr>
      <w:r>
        <w:t>Los años bisiestos son divisibles entre 4 (como 2004, 2008, etc.)</w:t>
      </w:r>
    </w:p>
    <w:p w:rsidR="006A330D" w:rsidRDefault="006A330D" w:rsidP="006A330D">
      <w:pPr>
        <w:pStyle w:val="Prrafodelista"/>
      </w:pPr>
      <w:r>
        <w:t>excepto si es divisible entre 100, entonces no es bisiesto (como 2100, 2200, etc.)</w:t>
      </w:r>
    </w:p>
    <w:p w:rsidR="006A330D" w:rsidRDefault="006A330D" w:rsidP="006A330D">
      <w:pPr>
        <w:pStyle w:val="Prrafodelista"/>
      </w:pPr>
      <w:r>
        <w:t>excepto si es divisible entre 400, entonces sí (como 2000, 2400)</w:t>
      </w:r>
    </w:p>
    <w:p w:rsidR="006A330D" w:rsidRDefault="006A330D" w:rsidP="006A330D">
      <w:pPr>
        <w:pStyle w:val="Prrafodelista"/>
      </w:pPr>
    </w:p>
    <w:sectPr w:rsidR="006A330D" w:rsidSect="00956B7B">
      <w:headerReference w:type="default" r:id="rId18"/>
      <w:pgSz w:w="11906" w:h="16838"/>
      <w:pgMar w:top="1417" w:right="1416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635" w:rsidRDefault="00F72635" w:rsidP="0008515B">
      <w:pPr>
        <w:spacing w:after="0" w:line="240" w:lineRule="auto"/>
      </w:pPr>
      <w:r>
        <w:separator/>
      </w:r>
    </w:p>
  </w:endnote>
  <w:endnote w:type="continuationSeparator" w:id="0">
    <w:p w:rsidR="00F72635" w:rsidRDefault="00F72635" w:rsidP="0008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635" w:rsidRDefault="00F72635" w:rsidP="0008515B">
      <w:pPr>
        <w:spacing w:after="0" w:line="240" w:lineRule="auto"/>
      </w:pPr>
      <w:r>
        <w:separator/>
      </w:r>
    </w:p>
  </w:footnote>
  <w:footnote w:type="continuationSeparator" w:id="0">
    <w:p w:rsidR="00F72635" w:rsidRDefault="00F72635" w:rsidP="00085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15B" w:rsidRDefault="00956B7B">
    <w:pPr>
      <w:pStyle w:val="Encabezado"/>
    </w:pPr>
    <w:r w:rsidRPr="0008515B">
      <w:drawing>
        <wp:anchor distT="0" distB="0" distL="114300" distR="114300" simplePos="0" relativeHeight="251659264" behindDoc="1" locked="0" layoutInCell="1" allowOverlap="1" wp14:anchorId="0028892E" wp14:editId="2E235E89">
          <wp:simplePos x="0" y="0"/>
          <wp:positionH relativeFrom="margin">
            <wp:posOffset>-19050</wp:posOffset>
          </wp:positionH>
          <wp:positionV relativeFrom="paragraph">
            <wp:posOffset>-210185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40" name="Imagen 40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A23CB" w:rsidRPr="0008515B">
      <w:drawing>
        <wp:anchor distT="0" distB="0" distL="114300" distR="114300" simplePos="0" relativeHeight="251660288" behindDoc="0" locked="0" layoutInCell="1" allowOverlap="1" wp14:anchorId="6328A7FA" wp14:editId="29C1185C">
          <wp:simplePos x="0" y="0"/>
          <wp:positionH relativeFrom="page">
            <wp:posOffset>3630295</wp:posOffset>
          </wp:positionH>
          <wp:positionV relativeFrom="page">
            <wp:posOffset>219075</wp:posOffset>
          </wp:positionV>
          <wp:extent cx="1238250" cy="476250"/>
          <wp:effectExtent l="0" t="0" r="0" b="0"/>
          <wp:wrapNone/>
          <wp:docPr id="41" name="Imagen 41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A23CB" w:rsidRPr="0008515B">
      <w:drawing>
        <wp:anchor distT="0" distB="0" distL="114300" distR="114300" simplePos="0" relativeHeight="251661312" behindDoc="0" locked="0" layoutInCell="1" allowOverlap="1" wp14:anchorId="239555B1" wp14:editId="33052B90">
          <wp:simplePos x="0" y="0"/>
          <wp:positionH relativeFrom="column">
            <wp:posOffset>5050790</wp:posOffset>
          </wp:positionH>
          <wp:positionV relativeFrom="paragraph">
            <wp:posOffset>-219710</wp:posOffset>
          </wp:positionV>
          <wp:extent cx="1143000" cy="662305"/>
          <wp:effectExtent l="0" t="0" r="0" b="0"/>
          <wp:wrapNone/>
          <wp:docPr id="4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154E"/>
    <w:multiLevelType w:val="hybridMultilevel"/>
    <w:tmpl w:val="CE7287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3CB"/>
    <w:rsid w:val="0008515B"/>
    <w:rsid w:val="000D61EC"/>
    <w:rsid w:val="001140BD"/>
    <w:rsid w:val="00281A45"/>
    <w:rsid w:val="0035118F"/>
    <w:rsid w:val="003756E3"/>
    <w:rsid w:val="003B49E3"/>
    <w:rsid w:val="00492F79"/>
    <w:rsid w:val="00655463"/>
    <w:rsid w:val="006A330D"/>
    <w:rsid w:val="00732FD9"/>
    <w:rsid w:val="00750ABC"/>
    <w:rsid w:val="0075201D"/>
    <w:rsid w:val="0088792E"/>
    <w:rsid w:val="00890BC3"/>
    <w:rsid w:val="008B3755"/>
    <w:rsid w:val="00956B7B"/>
    <w:rsid w:val="00A14331"/>
    <w:rsid w:val="00AA23CB"/>
    <w:rsid w:val="00B10FB5"/>
    <w:rsid w:val="00B266C4"/>
    <w:rsid w:val="00B42128"/>
    <w:rsid w:val="00B531B3"/>
    <w:rsid w:val="00B9045A"/>
    <w:rsid w:val="00C3057D"/>
    <w:rsid w:val="00D75EF1"/>
    <w:rsid w:val="00DB5480"/>
    <w:rsid w:val="00EA35FD"/>
    <w:rsid w:val="00ED2F5D"/>
    <w:rsid w:val="00F7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12CE1B"/>
  <w15:chartTrackingRefBased/>
  <w15:docId w15:val="{B6B44531-6A62-457C-9ACF-0A25F5A15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A33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15B"/>
  </w:style>
  <w:style w:type="paragraph" w:styleId="Piedepgina">
    <w:name w:val="footer"/>
    <w:basedOn w:val="Normal"/>
    <w:link w:val="Piedepgina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15B"/>
  </w:style>
  <w:style w:type="paragraph" w:styleId="Prrafodelista">
    <w:name w:val="List Paragraph"/>
    <w:basedOn w:val="Normal"/>
    <w:uiPriority w:val="34"/>
    <w:qFormat/>
    <w:rsid w:val="00AA23C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A330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nchi\Documents\Plantillas%20personalizadas%20de%20Office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</Template>
  <TotalTime>246</TotalTime>
  <Pages>2</Pages>
  <Words>307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19</cp:revision>
  <dcterms:created xsi:type="dcterms:W3CDTF">2019-10-07T09:33:00Z</dcterms:created>
  <dcterms:modified xsi:type="dcterms:W3CDTF">2019-10-07T13:39:00Z</dcterms:modified>
</cp:coreProperties>
</file>