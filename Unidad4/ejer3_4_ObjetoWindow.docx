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571" w:rsidRPr="0061298F" w:rsidRDefault="0061298F" w:rsidP="00D216BB">
      <w:pPr>
        <w:rPr>
          <w:b/>
          <w:sz w:val="28"/>
        </w:rPr>
      </w:pPr>
      <w:r>
        <w:rPr>
          <w:b/>
          <w:sz w:val="28"/>
        </w:rPr>
        <w:t xml:space="preserve">Objeto </w:t>
      </w:r>
      <w:proofErr w:type="spellStart"/>
      <w:r>
        <w:rPr>
          <w:b/>
          <w:sz w:val="28"/>
        </w:rPr>
        <w:t>Window</w:t>
      </w:r>
      <w:proofErr w:type="spellEnd"/>
    </w:p>
    <w:p w:rsidR="00C26156" w:rsidRDefault="00D70EF8" w:rsidP="00C15DAD">
      <w:pPr>
        <w:pStyle w:val="Prrafodelista"/>
        <w:numPr>
          <w:ilvl w:val="0"/>
          <w:numId w:val="1"/>
        </w:numPr>
        <w:ind w:left="426"/>
      </w:pPr>
      <w:proofErr w:type="spellStart"/>
      <w:r>
        <w:t>Window</w:t>
      </w:r>
      <w:proofErr w:type="spellEnd"/>
      <w:r>
        <w:t xml:space="preserve">. </w:t>
      </w:r>
      <w:r w:rsidR="00C26156">
        <w:t xml:space="preserve">Partiendo del código </w:t>
      </w:r>
      <w:proofErr w:type="spellStart"/>
      <w:r w:rsidR="00C26156">
        <w:t>html</w:t>
      </w:r>
      <w:proofErr w:type="spellEnd"/>
      <w:r w:rsidR="00C26156">
        <w:t xml:space="preserve"> suministrado se desea añadir el código JS que permita visualizar información de la ventana actual y además implementar cada una de las funciones que deben realizar los distintos botones de la página. </w:t>
      </w:r>
    </w:p>
    <w:p w:rsidR="00C26156" w:rsidRDefault="00C26156" w:rsidP="00C26156">
      <w:pPr>
        <w:pStyle w:val="Prrafodelista"/>
        <w:ind w:left="426"/>
      </w:pPr>
      <w:r>
        <w:rPr>
          <w:noProof/>
          <w:lang w:eastAsia="es-ES"/>
        </w:rPr>
        <w:drawing>
          <wp:inline distT="0" distB="0" distL="0" distR="0" wp14:anchorId="478281B7" wp14:editId="4BA4F6C8">
            <wp:extent cx="6210300" cy="10833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56" w:rsidRDefault="00C26156" w:rsidP="00C26156">
      <w:pPr>
        <w:pStyle w:val="Prrafodelista"/>
        <w:ind w:left="426"/>
      </w:pPr>
    </w:p>
    <w:p w:rsidR="00C26156" w:rsidRDefault="00C26156" w:rsidP="001F580E">
      <w:pPr>
        <w:pStyle w:val="Prrafodelista"/>
        <w:ind w:left="426"/>
        <w:jc w:val="both"/>
      </w:pPr>
      <w:r w:rsidRPr="00C26156">
        <w:rPr>
          <w:b/>
        </w:rPr>
        <w:t>Crear Ventana</w:t>
      </w:r>
      <w:r>
        <w:t xml:space="preserve"> </w:t>
      </w:r>
      <w:proofErr w:type="spellStart"/>
      <w:r>
        <w:t>pemite</w:t>
      </w:r>
      <w:proofErr w:type="spellEnd"/>
      <w:r>
        <w:t xml:space="preserve"> crear</w:t>
      </w:r>
      <w:r w:rsidR="0061298F">
        <w:t xml:space="preserve"> una ventana con el código &lt;h1&gt;v</w:t>
      </w:r>
      <w:r>
        <w:t xml:space="preserve">entana&lt;/h1&gt; con un ancho de 500 y un alto de 200 </w:t>
      </w:r>
      <w:proofErr w:type="spellStart"/>
      <w:r>
        <w:t>pixels</w:t>
      </w:r>
      <w:proofErr w:type="spellEnd"/>
      <w:r>
        <w:t>.</w:t>
      </w:r>
    </w:p>
    <w:p w:rsidR="00C26156" w:rsidRDefault="00C26156" w:rsidP="001F580E">
      <w:pPr>
        <w:pStyle w:val="Prrafodelista"/>
        <w:ind w:left="426"/>
        <w:jc w:val="both"/>
      </w:pPr>
      <w:r w:rsidRPr="00C26156">
        <w:rPr>
          <w:b/>
        </w:rPr>
        <w:t>Cerrar Ventana</w:t>
      </w:r>
      <w:r>
        <w:t xml:space="preserve"> permite cerrar la ventana anterior.</w:t>
      </w:r>
    </w:p>
    <w:p w:rsidR="00C26156" w:rsidRDefault="00C26156" w:rsidP="001F580E">
      <w:pPr>
        <w:pStyle w:val="Prrafodelista"/>
        <w:ind w:left="426"/>
        <w:jc w:val="both"/>
      </w:pPr>
      <w:r w:rsidRPr="00C26156">
        <w:rPr>
          <w:b/>
        </w:rPr>
        <w:t xml:space="preserve">Redimensionar </w:t>
      </w:r>
      <w:proofErr w:type="spellStart"/>
      <w:r w:rsidRPr="00C26156">
        <w:rPr>
          <w:b/>
        </w:rPr>
        <w:t>ResizeBy</w:t>
      </w:r>
      <w:proofErr w:type="spellEnd"/>
      <w:r>
        <w:t xml:space="preserve">, cambia el tamaño de la ventana usando este método. Cada vez que se pulse el botón la ventana aumentará 10 </w:t>
      </w:r>
      <w:proofErr w:type="spellStart"/>
      <w:r>
        <w:t>pixels</w:t>
      </w:r>
      <w:proofErr w:type="spellEnd"/>
      <w:r>
        <w:t xml:space="preserve"> de ancho y alto.</w:t>
      </w:r>
    </w:p>
    <w:p w:rsidR="00C26156" w:rsidRDefault="00C26156" w:rsidP="00C26156">
      <w:pPr>
        <w:pStyle w:val="Prrafodelista"/>
        <w:ind w:left="426"/>
      </w:pPr>
      <w:r w:rsidRPr="00C26156">
        <w:rPr>
          <w:b/>
        </w:rPr>
        <w:t xml:space="preserve">Redimensionar </w:t>
      </w:r>
      <w:proofErr w:type="spellStart"/>
      <w:r w:rsidRPr="00C26156">
        <w:rPr>
          <w:b/>
        </w:rPr>
        <w:t>resizeTo</w:t>
      </w:r>
      <w:proofErr w:type="spellEnd"/>
      <w:r>
        <w:t>, cambia el tamaño de la ventana a 50,50</w:t>
      </w:r>
    </w:p>
    <w:p w:rsidR="00C26156" w:rsidRDefault="00C26156" w:rsidP="00C26156">
      <w:pPr>
        <w:pStyle w:val="Prrafodelista"/>
        <w:ind w:left="426"/>
      </w:pPr>
      <w:r w:rsidRPr="00C26156">
        <w:rPr>
          <w:b/>
        </w:rPr>
        <w:t xml:space="preserve">Mover </w:t>
      </w:r>
      <w:proofErr w:type="spellStart"/>
      <w:r w:rsidRPr="00C26156">
        <w:rPr>
          <w:b/>
        </w:rPr>
        <w:t>moveBy</w:t>
      </w:r>
      <w:proofErr w:type="spellEnd"/>
      <w:r>
        <w:t xml:space="preserve">. Al pulsar este botón la ventana se </w:t>
      </w:r>
      <w:proofErr w:type="spellStart"/>
      <w:r>
        <w:t>deplazará</w:t>
      </w:r>
      <w:proofErr w:type="spellEnd"/>
      <w:r>
        <w:t xml:space="preserve"> 10 </w:t>
      </w:r>
      <w:proofErr w:type="spellStart"/>
      <w:r>
        <w:t>pixels</w:t>
      </w:r>
      <w:proofErr w:type="spellEnd"/>
      <w:r>
        <w:t xml:space="preserve"> en horizontal y 10 en vertical.</w:t>
      </w:r>
    </w:p>
    <w:p w:rsidR="00C26156" w:rsidRDefault="00C26156" w:rsidP="00C26156">
      <w:pPr>
        <w:pStyle w:val="Prrafodelista"/>
        <w:ind w:left="426"/>
      </w:pPr>
      <w:r w:rsidRPr="00C26156">
        <w:rPr>
          <w:b/>
        </w:rPr>
        <w:t xml:space="preserve">Mover </w:t>
      </w:r>
      <w:proofErr w:type="spellStart"/>
      <w:r w:rsidRPr="00C26156">
        <w:rPr>
          <w:b/>
        </w:rPr>
        <w:t>moveTo</w:t>
      </w:r>
      <w:proofErr w:type="spellEnd"/>
      <w:r>
        <w:t>. Al pulsar este botón la ventana se situará en las coordenadas 100, 150.</w:t>
      </w:r>
    </w:p>
    <w:p w:rsidR="00C26156" w:rsidRDefault="00C26156" w:rsidP="00C26156">
      <w:pPr>
        <w:pStyle w:val="Prrafodelista"/>
        <w:ind w:left="426"/>
      </w:pPr>
    </w:p>
    <w:p w:rsidR="00C26156" w:rsidRDefault="00C26156" w:rsidP="00C26156">
      <w:pPr>
        <w:pStyle w:val="Prrafodelista"/>
        <w:ind w:left="426"/>
      </w:pPr>
      <w:r>
        <w:t xml:space="preserve">Para probar las funciones de </w:t>
      </w:r>
      <w:proofErr w:type="spellStart"/>
      <w:r>
        <w:t>scroll</w:t>
      </w:r>
      <w:proofErr w:type="spellEnd"/>
      <w:r>
        <w:t xml:space="preserve"> deberemos añadir texto a la ventana. Emplearemos el generador de texto </w:t>
      </w:r>
      <w:hyperlink r:id="rId8" w:history="1">
        <w:r w:rsidRPr="00074847">
          <w:rPr>
            <w:rStyle w:val="Hipervnculo"/>
          </w:rPr>
          <w:t>https://getlorem.com/es/</w:t>
        </w:r>
      </w:hyperlink>
      <w:r>
        <w:t xml:space="preserve">. Copiaremos el texto generado y lo añadiremos a la </w:t>
      </w:r>
      <w:proofErr w:type="spellStart"/>
      <w:r>
        <w:t>subventana</w:t>
      </w:r>
      <w:proofErr w:type="spellEnd"/>
      <w:r>
        <w:t xml:space="preserve"> dentro del función crear Ventana, obteniendo algo similar a:</w:t>
      </w:r>
    </w:p>
    <w:p w:rsidR="00C26156" w:rsidRDefault="00C26156" w:rsidP="00C26156">
      <w:pPr>
        <w:pStyle w:val="Prrafodelista"/>
        <w:ind w:left="426"/>
      </w:pPr>
    </w:p>
    <w:p w:rsidR="00C26156" w:rsidRDefault="00C26156" w:rsidP="00C26156">
      <w:pPr>
        <w:pStyle w:val="Prrafodelista"/>
        <w:ind w:left="426"/>
        <w:jc w:val="center"/>
      </w:pPr>
      <w:r>
        <w:rPr>
          <w:noProof/>
          <w:lang w:eastAsia="es-ES"/>
        </w:rPr>
        <w:drawing>
          <wp:inline distT="0" distB="0" distL="0" distR="0" wp14:anchorId="33CD5959" wp14:editId="25445052">
            <wp:extent cx="4692650" cy="2508141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2664" cy="251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56" w:rsidRDefault="00C26156" w:rsidP="00C26156">
      <w:pPr>
        <w:pStyle w:val="Prrafodelista"/>
        <w:ind w:left="426"/>
        <w:jc w:val="center"/>
      </w:pPr>
    </w:p>
    <w:p w:rsidR="00C26156" w:rsidRDefault="0061298F" w:rsidP="00C26156">
      <w:pPr>
        <w:pStyle w:val="Prrafodelista"/>
        <w:ind w:left="426"/>
      </w:pPr>
      <w:proofErr w:type="spellStart"/>
      <w:r w:rsidRPr="002E3166">
        <w:rPr>
          <w:b/>
        </w:rPr>
        <w:t>ScrollBy</w:t>
      </w:r>
      <w:proofErr w:type="spellEnd"/>
      <w:r>
        <w:t xml:space="preserve">, cada vez que se pulse el botón la barra de desplazamiento se desplazará 20 </w:t>
      </w:r>
      <w:proofErr w:type="spellStart"/>
      <w:r>
        <w:t>pixels</w:t>
      </w:r>
      <w:proofErr w:type="spellEnd"/>
      <w:r>
        <w:t xml:space="preserve"> hacia abajo.</w:t>
      </w:r>
    </w:p>
    <w:p w:rsidR="0061298F" w:rsidRDefault="0061298F" w:rsidP="00C26156">
      <w:pPr>
        <w:pStyle w:val="Prrafodelista"/>
        <w:ind w:left="426"/>
      </w:pPr>
      <w:proofErr w:type="spellStart"/>
      <w:r w:rsidRPr="002E3166">
        <w:rPr>
          <w:b/>
        </w:rPr>
        <w:t>ScrollTo</w:t>
      </w:r>
      <w:proofErr w:type="spellEnd"/>
      <w:r>
        <w:t>, cada vez que se pulse el botón la barra de desplazamiento se desplazará a la mitad de la ventana.</w:t>
      </w:r>
    </w:p>
    <w:p w:rsidR="00C26156" w:rsidRDefault="00C26156" w:rsidP="00C26156">
      <w:pPr>
        <w:pStyle w:val="Prrafodelista"/>
        <w:ind w:left="426"/>
      </w:pPr>
    </w:p>
    <w:p w:rsidR="002E3166" w:rsidRDefault="002E3166" w:rsidP="00C26156">
      <w:pPr>
        <w:pStyle w:val="Prrafodelista"/>
        <w:ind w:left="426"/>
      </w:pPr>
    </w:p>
    <w:p w:rsidR="002E3166" w:rsidRDefault="002E3166" w:rsidP="00C26156">
      <w:pPr>
        <w:pStyle w:val="Prrafodelista"/>
        <w:ind w:left="426"/>
      </w:pPr>
    </w:p>
    <w:p w:rsidR="002E3166" w:rsidRDefault="002E3166" w:rsidP="00C26156">
      <w:pPr>
        <w:pStyle w:val="Prrafodelista"/>
        <w:ind w:left="426"/>
      </w:pPr>
    </w:p>
    <w:p w:rsidR="002E3166" w:rsidRDefault="002E3166" w:rsidP="00C26156">
      <w:pPr>
        <w:pStyle w:val="Prrafodelista"/>
        <w:ind w:left="426"/>
      </w:pPr>
    </w:p>
    <w:p w:rsidR="002E3166" w:rsidRDefault="002E3166" w:rsidP="002E3166">
      <w:pPr>
        <w:pStyle w:val="Prrafodelista"/>
        <w:numPr>
          <w:ilvl w:val="0"/>
          <w:numId w:val="1"/>
        </w:numPr>
        <w:spacing w:after="200" w:line="276" w:lineRule="auto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 wp14:anchorId="0E50E69B" wp14:editId="50AB75DD">
            <wp:simplePos x="0" y="0"/>
            <wp:positionH relativeFrom="margin">
              <wp:align>right</wp:align>
            </wp:positionH>
            <wp:positionV relativeFrom="paragraph">
              <wp:posOffset>136355</wp:posOffset>
            </wp:positionV>
            <wp:extent cx="1326515" cy="1486535"/>
            <wp:effectExtent l="114300" t="114300" r="102235" b="15176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515" cy="14865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 una página web, con un único botón:</w:t>
      </w:r>
    </w:p>
    <w:p w:rsidR="002E3166" w:rsidRDefault="002E3166" w:rsidP="002E3166">
      <w:pPr>
        <w:pStyle w:val="Prrafodelista"/>
      </w:pPr>
      <w:r>
        <w:rPr>
          <w:noProof/>
          <w:lang w:eastAsia="es-ES"/>
        </w:rPr>
        <w:drawing>
          <wp:inline distT="0" distB="0" distL="0" distR="0" wp14:anchorId="5CD589E8" wp14:editId="07187555">
            <wp:extent cx="1028700" cy="342900"/>
            <wp:effectExtent l="133350" t="114300" r="152400" b="1714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36842" b="53846"/>
                    <a:stretch/>
                  </pic:blipFill>
                  <pic:spPr bwMode="auto">
                    <a:xfrm>
                      <a:off x="0" y="0"/>
                      <a:ext cx="1028700" cy="342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166" w:rsidRDefault="002E3166" w:rsidP="002E3166">
      <w:pPr>
        <w:pStyle w:val="Prrafodelista"/>
      </w:pPr>
      <w:r>
        <w:t>Al pulsar dicho botón, el dado mostrará el número generado aleatoriamente. Se escribirá el valor generado en la ventana padre.</w:t>
      </w:r>
    </w:p>
    <w:p w:rsidR="002E3166" w:rsidRDefault="002E3166" w:rsidP="002E3166">
      <w:pPr>
        <w:pStyle w:val="Prrafodelista"/>
      </w:pPr>
      <w:r>
        <w:t>El botón Cerrar permitirá cerra</w:t>
      </w:r>
      <w:r>
        <w:t>r</w:t>
      </w:r>
      <w:r>
        <w:t xml:space="preserve"> la sub-ventana.</w:t>
      </w:r>
    </w:p>
    <w:p w:rsidR="002E3166" w:rsidRDefault="002E3166" w:rsidP="002E3166">
      <w:pPr>
        <w:pStyle w:val="Prrafodelista"/>
      </w:pPr>
      <w:r>
        <w:t>En la ventana principal se mostrarán las veces que ha salido cada uno de los números.</w:t>
      </w:r>
      <w:bookmarkStart w:id="0" w:name="_GoBack"/>
      <w:bookmarkEnd w:id="0"/>
    </w:p>
    <w:p w:rsidR="002E3166" w:rsidRDefault="002E3166" w:rsidP="002E3166">
      <w:pPr>
        <w:pStyle w:val="Prrafodelista"/>
      </w:pPr>
    </w:p>
    <w:p w:rsidR="002E3166" w:rsidRDefault="002E3166" w:rsidP="002E3166">
      <w:pPr>
        <w:pStyle w:val="Prrafodelista"/>
        <w:numPr>
          <w:ilvl w:val="0"/>
          <w:numId w:val="1"/>
        </w:numPr>
        <w:spacing w:after="200" w:line="276" w:lineRule="auto"/>
      </w:pPr>
      <w:r>
        <w:t>Crea una página con la siguiente interfaz:</w:t>
      </w:r>
    </w:p>
    <w:p w:rsidR="002E3166" w:rsidRDefault="002E3166" w:rsidP="00BF6A48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5059EE82" wp14:editId="251FC6A6">
            <wp:extent cx="3530851" cy="1182748"/>
            <wp:effectExtent l="133350" t="133350" r="146050" b="1701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0426" cy="1189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E3166" w:rsidRDefault="002E3166" w:rsidP="002E3166">
      <w:pPr>
        <w:pStyle w:val="Prrafodelista"/>
      </w:pPr>
      <w:r>
        <w:t xml:space="preserve">Implementa las funciones </w:t>
      </w:r>
      <w:proofErr w:type="spellStart"/>
      <w:r>
        <w:t>abrir_subventana</w:t>
      </w:r>
      <w:proofErr w:type="spellEnd"/>
      <w:r>
        <w:t xml:space="preserve"> y </w:t>
      </w:r>
      <w:proofErr w:type="spellStart"/>
      <w:r>
        <w:t>cerrar_subventana</w:t>
      </w:r>
      <w:proofErr w:type="spellEnd"/>
      <w:r>
        <w:t xml:space="preserve"> en un fichero .</w:t>
      </w:r>
      <w:proofErr w:type="spellStart"/>
      <w:r>
        <w:t>js</w:t>
      </w:r>
      <w:proofErr w:type="spellEnd"/>
      <w:r>
        <w:t xml:space="preserve"> independiente.</w:t>
      </w:r>
    </w:p>
    <w:p w:rsidR="002E3166" w:rsidRDefault="002E3166" w:rsidP="002E3166">
      <w:pPr>
        <w:pStyle w:val="Prrafodelista"/>
      </w:pPr>
      <w:r>
        <w:t xml:space="preserve">Al hacer </w:t>
      </w:r>
      <w:proofErr w:type="spellStart"/>
      <w:r>
        <w:t>click</w:t>
      </w:r>
      <w:proofErr w:type="spellEnd"/>
      <w:r>
        <w:t xml:space="preserve"> en el primer botón se mostrará una nueva ventana con la siguiente interfaz:</w:t>
      </w:r>
    </w:p>
    <w:p w:rsidR="002E3166" w:rsidRDefault="002E3166" w:rsidP="00BF6A48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4F14847A" wp14:editId="612B22AC">
            <wp:extent cx="3992578" cy="1137073"/>
            <wp:effectExtent l="133350" t="133350" r="141605" b="1587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612" cy="11396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E3166" w:rsidRDefault="002E3166" w:rsidP="001F580E">
      <w:pPr>
        <w:pStyle w:val="Prrafodelista"/>
        <w:jc w:val="both"/>
      </w:pPr>
      <w:r>
        <w:t>Al introducir un texto (controlar que el campo no esté vacío) y pulsar el botón, este deberá aparecer en el campo texto de la ventana padre:</w:t>
      </w:r>
    </w:p>
    <w:p w:rsidR="002E3166" w:rsidRDefault="002E3166" w:rsidP="00BF6A48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4EDDFEF8" wp14:editId="358B4BCF">
            <wp:extent cx="3594225" cy="1280385"/>
            <wp:effectExtent l="133350" t="114300" r="139700" b="1676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2329" cy="12903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E3166" w:rsidRDefault="002E3166" w:rsidP="002E3166">
      <w:pPr>
        <w:pStyle w:val="Prrafodelista"/>
      </w:pPr>
    </w:p>
    <w:p w:rsidR="001F580E" w:rsidRDefault="001F580E" w:rsidP="001F580E">
      <w:pPr>
        <w:pStyle w:val="Prrafodelista"/>
        <w:numPr>
          <w:ilvl w:val="0"/>
          <w:numId w:val="1"/>
        </w:numPr>
        <w:spacing w:after="200" w:line="276" w:lineRule="auto"/>
        <w:jc w:val="both"/>
      </w:pPr>
      <w:r>
        <w:t xml:space="preserve">Crear una galería rudimentaria de imágenes.  Cada imagen se mostrará durante 1seg y a continuación, se procederá a cargar la siguiente. Los nombres de las imágenes estarán almacenados en un </w:t>
      </w:r>
      <w:proofErr w:type="spellStart"/>
      <w:r>
        <w:t>array</w:t>
      </w:r>
      <w:proofErr w:type="spellEnd"/>
      <w:r>
        <w:t>.</w:t>
      </w:r>
    </w:p>
    <w:p w:rsidR="001F580E" w:rsidRDefault="001F580E" w:rsidP="001F580E">
      <w:pPr>
        <w:pStyle w:val="Prrafodelista"/>
        <w:spacing w:after="200" w:line="276" w:lineRule="auto"/>
      </w:pPr>
    </w:p>
    <w:p w:rsidR="002E3166" w:rsidRDefault="002E3166" w:rsidP="002E3166">
      <w:pPr>
        <w:pStyle w:val="Prrafodelista"/>
        <w:numPr>
          <w:ilvl w:val="0"/>
          <w:numId w:val="1"/>
        </w:numPr>
        <w:spacing w:after="200" w:line="276" w:lineRule="auto"/>
      </w:pPr>
      <w:r>
        <w:t>Realizar una página web que permita visualizar un reloj en pantalla:</w:t>
      </w:r>
    </w:p>
    <w:p w:rsidR="002E3166" w:rsidRDefault="002E3166" w:rsidP="00BF6A48">
      <w:pPr>
        <w:pStyle w:val="Prrafodelista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BE80443" wp14:editId="4EF863CB">
            <wp:extent cx="1959315" cy="346601"/>
            <wp:effectExtent l="190500" t="190500" r="193675" b="1873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80" t="29979" b="22843"/>
                    <a:stretch/>
                  </pic:blipFill>
                  <pic:spPr bwMode="auto">
                    <a:xfrm>
                      <a:off x="0" y="0"/>
                      <a:ext cx="2071379" cy="36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166" w:rsidRDefault="002E3166" w:rsidP="002E3166">
      <w:pPr>
        <w:pStyle w:val="Prrafodelista"/>
      </w:pPr>
      <w:r>
        <w:t>Este reloj, se actualizará cada segundo</w:t>
      </w:r>
      <w:r w:rsidR="00BF6A48">
        <w:t xml:space="preserve"> (1000ms)</w:t>
      </w:r>
      <w:r>
        <w:t>.</w:t>
      </w:r>
    </w:p>
    <w:p w:rsidR="002E3166" w:rsidRDefault="002E3166" w:rsidP="002E3166">
      <w:pPr>
        <w:pStyle w:val="Prrafodelista"/>
      </w:pPr>
      <w:r>
        <w:t xml:space="preserve">Investiga el uso de la función </w:t>
      </w:r>
      <w:proofErr w:type="spellStart"/>
      <w:r>
        <w:t>setTimeout</w:t>
      </w:r>
      <w:proofErr w:type="spellEnd"/>
      <w:r>
        <w:t xml:space="preserve">(…) que te permitirá ejecutar una función según el intervalo especificado: </w:t>
      </w:r>
      <w:hyperlink r:id="rId16" w:history="1">
        <w:r w:rsidRPr="00223F1B">
          <w:rPr>
            <w:rStyle w:val="Hipervnculo"/>
          </w:rPr>
          <w:t>https://www.w3schools.com/jsref/met_win_settimeout.asp</w:t>
        </w:r>
      </w:hyperlink>
    </w:p>
    <w:p w:rsidR="002E3166" w:rsidRDefault="002E3166" w:rsidP="002E3166">
      <w:pPr>
        <w:pStyle w:val="Prrafodelista"/>
      </w:pPr>
      <w:r>
        <w:t>Haz dos funciones:</w:t>
      </w:r>
    </w:p>
    <w:p w:rsidR="002E3166" w:rsidRDefault="002E3166" w:rsidP="002E3166">
      <w:pPr>
        <w:pStyle w:val="Prrafodelista"/>
        <w:numPr>
          <w:ilvl w:val="0"/>
          <w:numId w:val="3"/>
        </w:numPr>
        <w:spacing w:after="200" w:line="276" w:lineRule="auto"/>
      </w:pPr>
      <w:r>
        <w:t>Obtener hora, que permitirá devolver una cadena de la forma 15:42:23</w:t>
      </w:r>
    </w:p>
    <w:p w:rsidR="002E3166" w:rsidRDefault="002E3166" w:rsidP="002E3166">
      <w:pPr>
        <w:pStyle w:val="Prrafodelista"/>
        <w:numPr>
          <w:ilvl w:val="0"/>
          <w:numId w:val="3"/>
        </w:numPr>
        <w:spacing w:after="200" w:line="276" w:lineRule="auto"/>
      </w:pPr>
      <w:r>
        <w:t xml:space="preserve">Visualizar, que permitirá visualizar la hora en pantalla. (En esta segunda función deberás colocar la llamada a </w:t>
      </w:r>
      <w:proofErr w:type="spellStart"/>
      <w:r>
        <w:t>setTimeout</w:t>
      </w:r>
      <w:proofErr w:type="spellEnd"/>
      <w:r>
        <w:t>)</w:t>
      </w:r>
      <w:r w:rsidR="00BF6A48">
        <w:t>.</w:t>
      </w:r>
    </w:p>
    <w:p w:rsidR="00BF6A48" w:rsidRDefault="00BF6A48" w:rsidP="001F580E">
      <w:pPr>
        <w:spacing w:after="200" w:line="276" w:lineRule="auto"/>
        <w:ind w:left="720"/>
      </w:pPr>
      <w:r>
        <w:t>Para vis</w:t>
      </w:r>
      <w:r w:rsidR="00CD3BA2">
        <w:t>ualizar la hora se emplearán las imágenes .</w:t>
      </w:r>
      <w:proofErr w:type="spellStart"/>
      <w:r w:rsidR="00CD3BA2">
        <w:t>png</w:t>
      </w:r>
      <w:proofErr w:type="spellEnd"/>
      <w:r w:rsidR="00CD3BA2">
        <w:t xml:space="preserve"> que se incluyen en el fichero numerosdigitales.zip</w:t>
      </w:r>
    </w:p>
    <w:p w:rsidR="002E3166" w:rsidRDefault="002E3166" w:rsidP="002E3166">
      <w:pPr>
        <w:pStyle w:val="Prrafodelista"/>
        <w:ind w:left="1080"/>
      </w:pPr>
    </w:p>
    <w:p w:rsidR="002E3166" w:rsidRDefault="002E3166" w:rsidP="002E3166">
      <w:pPr>
        <w:pStyle w:val="Prrafodelista"/>
        <w:numPr>
          <w:ilvl w:val="0"/>
          <w:numId w:val="1"/>
        </w:numPr>
        <w:spacing w:after="200" w:line="276" w:lineRule="auto"/>
      </w:pPr>
      <w:r>
        <w:t>Crea una página web que implemente un contador y que tenga la siguiente interfaz:</w:t>
      </w:r>
    </w:p>
    <w:p w:rsidR="002E3166" w:rsidRDefault="002E3166" w:rsidP="00CD3BA2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2A193A57" wp14:editId="24DFDC0C">
            <wp:extent cx="4333875" cy="428625"/>
            <wp:effectExtent l="190500" t="190500" r="200025" b="2000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33946" b="24770"/>
                    <a:stretch/>
                  </pic:blipFill>
                  <pic:spPr bwMode="auto">
                    <a:xfrm>
                      <a:off x="0" y="0"/>
                      <a:ext cx="4333875" cy="42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166" w:rsidRDefault="002E3166" w:rsidP="002E3166">
      <w:pPr>
        <w:pStyle w:val="Prrafodelista"/>
      </w:pPr>
      <w:r>
        <w:t>Al pulsar el botón Iniciar, el contador empezará a funcionar y se incrementará en una unidad, cada segundo.</w:t>
      </w:r>
    </w:p>
    <w:p w:rsidR="00CD3BA2" w:rsidRDefault="00CD3BA2" w:rsidP="002E3166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1557020</wp:posOffset>
            </wp:positionH>
            <wp:positionV relativeFrom="paragraph">
              <wp:posOffset>50165</wp:posOffset>
            </wp:positionV>
            <wp:extent cx="3558540" cy="420370"/>
            <wp:effectExtent l="190500" t="190500" r="194310" b="18923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8" b="14052"/>
                    <a:stretch/>
                  </pic:blipFill>
                  <pic:spPr bwMode="auto">
                    <a:xfrm>
                      <a:off x="0" y="0"/>
                      <a:ext cx="3558540" cy="420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D3BA2" w:rsidRDefault="00CD3BA2" w:rsidP="002E3166">
      <w:pPr>
        <w:pStyle w:val="Prrafodelista"/>
      </w:pPr>
    </w:p>
    <w:p w:rsidR="00CD3BA2" w:rsidRDefault="00CD3BA2" w:rsidP="002E3166">
      <w:pPr>
        <w:pStyle w:val="Prrafodelista"/>
      </w:pPr>
    </w:p>
    <w:p w:rsidR="00CD3BA2" w:rsidRDefault="00CD3BA2" w:rsidP="00CD3BA2">
      <w:pPr>
        <w:pStyle w:val="Prrafodelista"/>
      </w:pPr>
    </w:p>
    <w:p w:rsidR="002E3166" w:rsidRDefault="00CD3BA2" w:rsidP="00CD3BA2">
      <w:pPr>
        <w:pStyle w:val="Prrafodelista"/>
      </w:pPr>
      <w:r>
        <w:t xml:space="preserve">El botón </w:t>
      </w:r>
      <w:r w:rsidR="002E3166">
        <w:t>Parar, permitirá detener la cuenta.</w:t>
      </w:r>
    </w:p>
    <w:p w:rsidR="002E3166" w:rsidRDefault="00CD3BA2" w:rsidP="00CD3BA2">
      <w:pPr>
        <w:spacing w:after="200" w:line="276" w:lineRule="auto"/>
        <w:ind w:left="708"/>
      </w:pPr>
      <w:r>
        <w:t xml:space="preserve">El botón </w:t>
      </w:r>
      <w:r w:rsidR="002E3166">
        <w:t>Continuar, reanudar</w:t>
      </w:r>
      <w:r>
        <w:t>á</w:t>
      </w:r>
      <w:r w:rsidR="002E3166">
        <w:t xml:space="preserve"> la cuenta, una vez esta haya sido detenida.</w:t>
      </w:r>
    </w:p>
    <w:p w:rsidR="002E3166" w:rsidRDefault="00CD3BA2" w:rsidP="00CD3BA2">
      <w:pPr>
        <w:spacing w:after="200" w:line="276" w:lineRule="auto"/>
        <w:ind w:left="708"/>
      </w:pPr>
      <w:proofErr w:type="spellStart"/>
      <w:r>
        <w:t>R</w:t>
      </w:r>
      <w:r w:rsidR="002E3166">
        <w:t>eset</w:t>
      </w:r>
      <w:proofErr w:type="spellEnd"/>
      <w:r w:rsidR="002E3166">
        <w:t>, reiniciará la cuenta en 0.</w:t>
      </w:r>
    </w:p>
    <w:p w:rsidR="002E3166" w:rsidRDefault="002E3166" w:rsidP="00CD3BA2">
      <w:pPr>
        <w:jc w:val="both"/>
      </w:pPr>
      <w:r>
        <w:t xml:space="preserve">Utiliza las funciones </w:t>
      </w:r>
      <w:proofErr w:type="spellStart"/>
      <w:r>
        <w:t>setTimeout</w:t>
      </w:r>
      <w:proofErr w:type="spellEnd"/>
      <w:r>
        <w:t xml:space="preserve"> y </w:t>
      </w:r>
      <w:proofErr w:type="spellStart"/>
      <w:r>
        <w:t>clearTimeout</w:t>
      </w:r>
      <w:proofErr w:type="spellEnd"/>
      <w:r>
        <w:t xml:space="preserve"> apropiadamente. Si deseas ocultar algún botón puedes hacerlo empleando:</w:t>
      </w:r>
    </w:p>
    <w:p w:rsidR="002E3166" w:rsidRPr="00434DF9" w:rsidRDefault="002E3166" w:rsidP="00CD3BA2">
      <w:pPr>
        <w:ind w:firstLine="708"/>
        <w:rPr>
          <w:rFonts w:ascii="Consolas" w:hAnsi="Consolas"/>
          <w:b/>
          <w:sz w:val="20"/>
        </w:rPr>
      </w:pPr>
      <w:proofErr w:type="spellStart"/>
      <w:proofErr w:type="gramStart"/>
      <w:r w:rsidRPr="00434DF9">
        <w:rPr>
          <w:rFonts w:ascii="Consolas" w:hAnsi="Consolas"/>
          <w:b/>
          <w:sz w:val="20"/>
        </w:rPr>
        <w:t>document.getElementById</w:t>
      </w:r>
      <w:proofErr w:type="spellEnd"/>
      <w:proofErr w:type="gramEnd"/>
      <w:r w:rsidRPr="00434DF9">
        <w:rPr>
          <w:rFonts w:ascii="Consolas" w:hAnsi="Consolas"/>
          <w:b/>
          <w:sz w:val="20"/>
        </w:rPr>
        <w:t>("</w:t>
      </w:r>
      <w:proofErr w:type="spellStart"/>
      <w:r w:rsidRPr="00434DF9">
        <w:rPr>
          <w:rFonts w:ascii="Consolas" w:hAnsi="Consolas"/>
          <w:b/>
          <w:sz w:val="20"/>
        </w:rPr>
        <w:t>btnParar</w:t>
      </w:r>
      <w:proofErr w:type="spellEnd"/>
      <w:r w:rsidRPr="00434DF9">
        <w:rPr>
          <w:rFonts w:ascii="Consolas" w:hAnsi="Consolas"/>
          <w:b/>
          <w:sz w:val="20"/>
        </w:rPr>
        <w:t>").</w:t>
      </w:r>
      <w:proofErr w:type="spellStart"/>
      <w:r w:rsidRPr="00434DF9">
        <w:rPr>
          <w:rFonts w:ascii="Consolas" w:hAnsi="Consolas"/>
          <w:b/>
          <w:sz w:val="20"/>
        </w:rPr>
        <w:t>style.display</w:t>
      </w:r>
      <w:proofErr w:type="spellEnd"/>
      <w:r w:rsidRPr="00434DF9">
        <w:rPr>
          <w:rFonts w:ascii="Consolas" w:hAnsi="Consolas"/>
          <w:b/>
          <w:sz w:val="20"/>
        </w:rPr>
        <w:t>='</w:t>
      </w:r>
      <w:proofErr w:type="spellStart"/>
      <w:r w:rsidRPr="00434DF9">
        <w:rPr>
          <w:rFonts w:ascii="Consolas" w:hAnsi="Consolas"/>
          <w:b/>
          <w:sz w:val="20"/>
        </w:rPr>
        <w:t>none</w:t>
      </w:r>
      <w:proofErr w:type="spellEnd"/>
      <w:r w:rsidRPr="00434DF9">
        <w:rPr>
          <w:rFonts w:ascii="Consolas" w:hAnsi="Consolas"/>
          <w:b/>
          <w:sz w:val="20"/>
        </w:rPr>
        <w:t>';</w:t>
      </w:r>
    </w:p>
    <w:p w:rsidR="002E3166" w:rsidRDefault="002E3166" w:rsidP="002E3166">
      <w:r>
        <w:t>Para volver a mostrarlo,</w:t>
      </w:r>
    </w:p>
    <w:p w:rsidR="002E3166" w:rsidRPr="00434DF9" w:rsidRDefault="002E3166" w:rsidP="00CD3BA2">
      <w:pPr>
        <w:ind w:firstLine="708"/>
        <w:rPr>
          <w:rFonts w:ascii="Consolas" w:hAnsi="Consolas"/>
          <w:b/>
          <w:sz w:val="20"/>
        </w:rPr>
      </w:pPr>
      <w:proofErr w:type="spellStart"/>
      <w:proofErr w:type="gramStart"/>
      <w:r w:rsidRPr="00434DF9">
        <w:rPr>
          <w:rFonts w:ascii="Consolas" w:hAnsi="Consolas"/>
          <w:b/>
          <w:sz w:val="20"/>
        </w:rPr>
        <w:t>document.getElementById</w:t>
      </w:r>
      <w:proofErr w:type="spellEnd"/>
      <w:proofErr w:type="gramEnd"/>
      <w:r w:rsidRPr="00434DF9">
        <w:rPr>
          <w:rFonts w:ascii="Consolas" w:hAnsi="Consolas"/>
          <w:b/>
          <w:sz w:val="20"/>
        </w:rPr>
        <w:t>("</w:t>
      </w:r>
      <w:proofErr w:type="spellStart"/>
      <w:r w:rsidRPr="00434DF9">
        <w:rPr>
          <w:rFonts w:ascii="Consolas" w:hAnsi="Consolas"/>
          <w:b/>
          <w:sz w:val="20"/>
        </w:rPr>
        <w:t>btnParar</w:t>
      </w:r>
      <w:proofErr w:type="spellEnd"/>
      <w:r w:rsidRPr="00434DF9">
        <w:rPr>
          <w:rFonts w:ascii="Consolas" w:hAnsi="Consolas"/>
          <w:b/>
          <w:sz w:val="20"/>
        </w:rPr>
        <w:t>").</w:t>
      </w:r>
      <w:proofErr w:type="spellStart"/>
      <w:r w:rsidRPr="00434DF9">
        <w:rPr>
          <w:rFonts w:ascii="Consolas" w:hAnsi="Consolas"/>
          <w:b/>
          <w:sz w:val="20"/>
        </w:rPr>
        <w:t>style.display</w:t>
      </w:r>
      <w:proofErr w:type="spellEnd"/>
      <w:r w:rsidRPr="00434DF9">
        <w:rPr>
          <w:rFonts w:ascii="Consolas" w:hAnsi="Consolas"/>
          <w:b/>
          <w:sz w:val="20"/>
        </w:rPr>
        <w:t>='';</w:t>
      </w:r>
    </w:p>
    <w:p w:rsidR="00CD3BA2" w:rsidRDefault="002E3166" w:rsidP="00CD3BA2">
      <w:pPr>
        <w:pStyle w:val="Prrafodelista"/>
        <w:numPr>
          <w:ilvl w:val="0"/>
          <w:numId w:val="1"/>
        </w:numPr>
        <w:spacing w:after="200" w:line="276" w:lineRule="auto"/>
      </w:pPr>
      <w:r>
        <w:t xml:space="preserve">Modifica el ejercicio anterior, añadiendo </w:t>
      </w:r>
      <w:r w:rsidR="00CD3BA2">
        <w:t>dos cuadros de texto,</w:t>
      </w:r>
    </w:p>
    <w:p w:rsidR="00CD3BA2" w:rsidRDefault="00CD3BA2" w:rsidP="00CD3BA2">
      <w:pPr>
        <w:spacing w:after="200" w:line="276" w:lineRule="auto"/>
        <w:ind w:left="360"/>
      </w:pPr>
      <w:r>
        <w:t>En el primero de ellos se introducirá el número de segundos que deben transcurrir para actualizar el valor del contador.</w:t>
      </w:r>
    </w:p>
    <w:p w:rsidR="002E3166" w:rsidRDefault="00CD3BA2" w:rsidP="00CD3BA2">
      <w:pPr>
        <w:spacing w:after="200" w:line="276" w:lineRule="auto"/>
        <w:ind w:left="360"/>
      </w:pPr>
      <w:r>
        <w:t xml:space="preserve">El segundo cuadro de texto almacenará en intervalo de cuenta. Por </w:t>
      </w:r>
      <w:proofErr w:type="gramStart"/>
      <w:r>
        <w:t>ejemplo</w:t>
      </w:r>
      <w:proofErr w:type="gramEnd"/>
      <w:r>
        <w:t xml:space="preserve"> si introducimos el valor 2, los valores posibles del contador serán: 0,2,4,6,8, etc…</w:t>
      </w:r>
    </w:p>
    <w:p w:rsidR="00134571" w:rsidRPr="00134571" w:rsidRDefault="00134571" w:rsidP="00BF6A48">
      <w:pPr>
        <w:pStyle w:val="Prrafodelista"/>
      </w:pPr>
    </w:p>
    <w:sectPr w:rsidR="00134571" w:rsidRPr="00134571" w:rsidSect="00BF6A48">
      <w:headerReference w:type="default" r:id="rId19"/>
      <w:footerReference w:type="default" r:id="rId20"/>
      <w:pgSz w:w="11906" w:h="16838"/>
      <w:pgMar w:top="1417" w:right="1133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6E82" w:rsidRDefault="00AD6E82" w:rsidP="0008515B">
      <w:pPr>
        <w:spacing w:after="0" w:line="240" w:lineRule="auto"/>
      </w:pPr>
      <w:r>
        <w:separator/>
      </w:r>
    </w:p>
  </w:endnote>
  <w:endnote w:type="continuationSeparator" w:id="0">
    <w:p w:rsidR="00AD6E82" w:rsidRDefault="00AD6E82" w:rsidP="00085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42445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CD3BA2" w:rsidRDefault="00CD3BA2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54669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54669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D3BA2" w:rsidRDefault="00CD3BA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6E82" w:rsidRDefault="00AD6E82" w:rsidP="0008515B">
      <w:pPr>
        <w:spacing w:after="0" w:line="240" w:lineRule="auto"/>
      </w:pPr>
      <w:r>
        <w:separator/>
      </w:r>
    </w:p>
  </w:footnote>
  <w:footnote w:type="continuationSeparator" w:id="0">
    <w:p w:rsidR="00AD6E82" w:rsidRDefault="00AD6E82" w:rsidP="00085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515B" w:rsidRDefault="00EA184E">
    <w:pPr>
      <w:pStyle w:val="Encabezado"/>
    </w:pPr>
    <w:r w:rsidRPr="0008515B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239555B1" wp14:editId="33052B90">
          <wp:simplePos x="0" y="0"/>
          <wp:positionH relativeFrom="margin">
            <wp:align>right</wp:align>
          </wp:positionH>
          <wp:positionV relativeFrom="paragraph">
            <wp:posOffset>-219710</wp:posOffset>
          </wp:positionV>
          <wp:extent cx="1143000" cy="662305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8515B"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0028892E" wp14:editId="2E235E89">
          <wp:simplePos x="0" y="0"/>
          <wp:positionH relativeFrom="margin">
            <wp:align>left</wp:align>
          </wp:positionH>
          <wp:positionV relativeFrom="paragraph">
            <wp:posOffset>-162560</wp:posOffset>
          </wp:positionV>
          <wp:extent cx="2513965" cy="409575"/>
          <wp:effectExtent l="0" t="0" r="635" b="9525"/>
          <wp:wrapTight wrapText="bothSides">
            <wp:wrapPolygon edited="0">
              <wp:start x="0" y="0"/>
              <wp:lineTo x="0" y="21098"/>
              <wp:lineTo x="15058" y="21098"/>
              <wp:lineTo x="21442" y="17079"/>
              <wp:lineTo x="21442" y="0"/>
              <wp:lineTo x="2783" y="0"/>
              <wp:lineTo x="0" y="0"/>
            </wp:wrapPolygon>
          </wp:wrapTight>
          <wp:docPr id="24" name="Imagen 24" descr="logo-xu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xun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396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8515B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6328A7FA" wp14:editId="29C1185C">
          <wp:simplePos x="0" y="0"/>
          <wp:positionH relativeFrom="page">
            <wp:posOffset>3468370</wp:posOffset>
          </wp:positionH>
          <wp:positionV relativeFrom="page">
            <wp:posOffset>285750</wp:posOffset>
          </wp:positionV>
          <wp:extent cx="1238250" cy="476250"/>
          <wp:effectExtent l="0" t="0" r="0" b="0"/>
          <wp:wrapNone/>
          <wp:docPr id="25" name="Imagen 25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238250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12B0C"/>
    <w:multiLevelType w:val="hybridMultilevel"/>
    <w:tmpl w:val="6F9AF41E"/>
    <w:lvl w:ilvl="0" w:tplc="9372EF6A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3600AF0"/>
    <w:multiLevelType w:val="hybridMultilevel"/>
    <w:tmpl w:val="E48EA746"/>
    <w:lvl w:ilvl="0" w:tplc="6A3E26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E358CA"/>
    <w:multiLevelType w:val="hybridMultilevel"/>
    <w:tmpl w:val="CF9293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A868A1"/>
    <w:multiLevelType w:val="hybridMultilevel"/>
    <w:tmpl w:val="ABB618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571"/>
    <w:rsid w:val="0008515B"/>
    <w:rsid w:val="000D08EB"/>
    <w:rsid w:val="00134571"/>
    <w:rsid w:val="001524E3"/>
    <w:rsid w:val="001F580E"/>
    <w:rsid w:val="002E3166"/>
    <w:rsid w:val="00434DF9"/>
    <w:rsid w:val="005A3732"/>
    <w:rsid w:val="005C71CA"/>
    <w:rsid w:val="0061298F"/>
    <w:rsid w:val="00705267"/>
    <w:rsid w:val="00891258"/>
    <w:rsid w:val="00954DDC"/>
    <w:rsid w:val="00A14331"/>
    <w:rsid w:val="00AD6E82"/>
    <w:rsid w:val="00B045D4"/>
    <w:rsid w:val="00B57C8E"/>
    <w:rsid w:val="00BF6A48"/>
    <w:rsid w:val="00C26156"/>
    <w:rsid w:val="00CD3BA2"/>
    <w:rsid w:val="00CE4879"/>
    <w:rsid w:val="00D216BB"/>
    <w:rsid w:val="00D70EF8"/>
    <w:rsid w:val="00EA184E"/>
    <w:rsid w:val="00EA35FD"/>
    <w:rsid w:val="00ED2F5D"/>
    <w:rsid w:val="00F54669"/>
    <w:rsid w:val="00FE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2495E9"/>
  <w15:chartTrackingRefBased/>
  <w15:docId w15:val="{60235412-1E6F-4F20-A92D-03040DB1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85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515B"/>
  </w:style>
  <w:style w:type="paragraph" w:styleId="Piedepgina">
    <w:name w:val="footer"/>
    <w:basedOn w:val="Normal"/>
    <w:link w:val="PiedepginaCar"/>
    <w:uiPriority w:val="99"/>
    <w:unhideWhenUsed/>
    <w:rsid w:val="00085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515B"/>
  </w:style>
  <w:style w:type="paragraph" w:styleId="Prrafodelista">
    <w:name w:val="List Paragraph"/>
    <w:basedOn w:val="Normal"/>
    <w:uiPriority w:val="34"/>
    <w:qFormat/>
    <w:rsid w:val="0013457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261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lorem.com/e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w3schools.com/jsref/met_win_settimeout.asp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jpeg"/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nchi\Documents\Plantillas%20personalizadas%20de%20Office\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</Template>
  <TotalTime>253</TotalTime>
  <Pages>3</Pages>
  <Words>593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conchi</cp:lastModifiedBy>
  <cp:revision>9</cp:revision>
  <dcterms:created xsi:type="dcterms:W3CDTF">2019-11-12T11:36:00Z</dcterms:created>
  <dcterms:modified xsi:type="dcterms:W3CDTF">2019-11-25T15:04:00Z</dcterms:modified>
</cp:coreProperties>
</file>