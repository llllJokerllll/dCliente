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8C3" w:rsidRPr="000D4C06" w:rsidRDefault="000D4C06" w:rsidP="00312F83">
      <w:pPr>
        <w:rPr>
          <w:b/>
          <w:sz w:val="24"/>
        </w:rPr>
      </w:pPr>
      <w:r w:rsidRPr="000D4C06">
        <w:rPr>
          <w:b/>
          <w:sz w:val="24"/>
        </w:rPr>
        <w:t xml:space="preserve">EJERCICIOS </w:t>
      </w:r>
      <w:proofErr w:type="spellStart"/>
      <w:r w:rsidRPr="000D4C06">
        <w:rPr>
          <w:b/>
          <w:sz w:val="24"/>
        </w:rPr>
        <w:t>jQuery</w:t>
      </w:r>
      <w:proofErr w:type="spellEnd"/>
    </w:p>
    <w:p w:rsidR="00C378C3" w:rsidRDefault="000D4C06" w:rsidP="00312F83">
      <w:pPr>
        <w:pStyle w:val="Prrafodelista"/>
        <w:numPr>
          <w:ilvl w:val="0"/>
          <w:numId w:val="1"/>
        </w:numPr>
        <w:ind w:left="426"/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3874770</wp:posOffset>
            </wp:positionH>
            <wp:positionV relativeFrom="paragraph">
              <wp:posOffset>38418</wp:posOffset>
            </wp:positionV>
            <wp:extent cx="2208530" cy="2171065"/>
            <wp:effectExtent l="0" t="0" r="1270" b="635"/>
            <wp:wrapTight wrapText="bothSides">
              <wp:wrapPolygon edited="0">
                <wp:start x="0" y="0"/>
                <wp:lineTo x="0" y="21417"/>
                <wp:lineTo x="21426" y="21417"/>
                <wp:lineTo x="2142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8C3">
        <w:t xml:space="preserve">Pintar un tablero de Ajedrez con </w:t>
      </w:r>
      <w:proofErr w:type="spellStart"/>
      <w:r w:rsidR="00C378C3">
        <w:t>jQuery</w:t>
      </w:r>
      <w:proofErr w:type="spellEnd"/>
    </w:p>
    <w:p w:rsidR="00C378C3" w:rsidRDefault="00C378C3" w:rsidP="00C378C3">
      <w:pPr>
        <w:pStyle w:val="Prrafodelista"/>
        <w:ind w:left="426"/>
      </w:pPr>
      <w:r>
        <w:t xml:space="preserve">Partiendo de un código </w:t>
      </w:r>
      <w:proofErr w:type="spellStart"/>
      <w:r>
        <w:t>html</w:t>
      </w:r>
      <w:proofErr w:type="spellEnd"/>
      <w:r>
        <w:t xml:space="preserve"> similar </w:t>
      </w:r>
      <w:proofErr w:type="gramStart"/>
      <w:r>
        <w:t>a</w:t>
      </w:r>
      <w:proofErr w:type="gramEnd"/>
      <w:r>
        <w:t>: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style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table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{</w:t>
      </w:r>
      <w:proofErr w:type="spellStart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border-collapse:collapse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;}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{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width:</w:t>
      </w:r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60px;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height:</w:t>
      </w:r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60px;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border:</w:t>
      </w:r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1px 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solid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#000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}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style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!</w:t>
      </w:r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-- Introduce en el 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body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--&gt;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table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tr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&gt;&lt;/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&gt;&lt;/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&gt;&lt;/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&gt;&lt;/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&gt;&lt;/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&gt;&lt;/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&gt;&lt;/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&gt;&lt;/</w:t>
      </w:r>
      <w:proofErr w:type="spell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td</w:t>
      </w:r>
      <w:proofErr w:type="spell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&lt;/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tr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!</w:t>
      </w:r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-- este código debes tenerlo 8 veces --&gt;</w:t>
      </w:r>
    </w:p>
    <w:p w:rsidR="00C378C3" w:rsidRP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C378C3" w:rsidRDefault="00C378C3" w:rsidP="00DC7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proofErr w:type="gramStart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table</w:t>
      </w:r>
      <w:proofErr w:type="spellEnd"/>
      <w:proofErr w:type="gramEnd"/>
      <w:r w:rsidRPr="00C378C3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0D4C06" w:rsidRPr="00C378C3" w:rsidRDefault="000D4C06" w:rsidP="00C37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C378C3" w:rsidRDefault="00C378C3" w:rsidP="00C378C3">
      <w:pPr>
        <w:pStyle w:val="Prrafodelista"/>
        <w:ind w:left="426"/>
      </w:pPr>
      <w:r>
        <w:t xml:space="preserve">Deseamos obtener  un tablero de ajedrez </w:t>
      </w:r>
      <w:r w:rsidR="00DC7967">
        <w:t>como el que se muestra en la imagen superior.</w:t>
      </w:r>
    </w:p>
    <w:p w:rsidR="00DC7967" w:rsidRDefault="00DC7967" w:rsidP="00C378C3">
      <w:pPr>
        <w:pStyle w:val="Prrafodelista"/>
        <w:ind w:left="426"/>
      </w:pPr>
    </w:p>
    <w:p w:rsidR="00DC7967" w:rsidRDefault="00DC7967" w:rsidP="00C378C3">
      <w:pPr>
        <w:pStyle w:val="Prrafodelista"/>
        <w:ind w:left="426"/>
      </w:pPr>
    </w:p>
    <w:p w:rsidR="00C378C3" w:rsidRDefault="00C378C3" w:rsidP="00C378C3">
      <w:pPr>
        <w:pStyle w:val="Prrafodelista"/>
        <w:ind w:left="426"/>
      </w:pPr>
    </w:p>
    <w:p w:rsidR="00312F83" w:rsidRDefault="00312F83" w:rsidP="00312F83">
      <w:pPr>
        <w:pStyle w:val="Prrafodelista"/>
        <w:numPr>
          <w:ilvl w:val="0"/>
          <w:numId w:val="1"/>
        </w:numPr>
        <w:ind w:left="426"/>
      </w:pPr>
      <w:r>
        <w:t xml:space="preserve">Empleando el código </w:t>
      </w:r>
      <w:proofErr w:type="spellStart"/>
      <w:r>
        <w:t>html</w:t>
      </w:r>
      <w:proofErr w:type="spellEnd"/>
      <w:r>
        <w:t xml:space="preserve">, ud6_DOM_ejer1.html, realiza las tareas siguientes con </w:t>
      </w:r>
      <w:proofErr w:type="spellStart"/>
      <w:r>
        <w:t>JQuery</w:t>
      </w:r>
      <w:proofErr w:type="spellEnd"/>
      <w:r>
        <w:t>:</w:t>
      </w:r>
      <w:r>
        <w:rPr>
          <w:noProof/>
          <w:lang w:eastAsia="es-ES"/>
        </w:rPr>
        <w:drawing>
          <wp:inline distT="0" distB="0" distL="0" distR="0" wp14:anchorId="11000C3A" wp14:editId="49E1C51E">
            <wp:extent cx="5591175" cy="941755"/>
            <wp:effectExtent l="190500" t="190500" r="180975" b="1822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024"/>
                    <a:stretch/>
                  </pic:blipFill>
                  <pic:spPr bwMode="auto">
                    <a:xfrm>
                      <a:off x="0" y="0"/>
                      <a:ext cx="5591175" cy="941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F83" w:rsidRDefault="00312F83" w:rsidP="00312F83">
      <w:pPr>
        <w:pStyle w:val="Prrafodelista"/>
        <w:ind w:left="426"/>
      </w:pPr>
    </w:p>
    <w:p w:rsidR="00312F83" w:rsidRDefault="00312F83" w:rsidP="00312F83">
      <w:pPr>
        <w:pStyle w:val="Prrafodelista"/>
        <w:numPr>
          <w:ilvl w:val="0"/>
          <w:numId w:val="2"/>
        </w:numPr>
      </w:pPr>
      <w:r>
        <w:t xml:space="preserve">Al pulsar el botón ‘crear párrafo’ se añadirá un nuevo párrafo con el contenido del </w:t>
      </w:r>
      <w:proofErr w:type="spellStart"/>
      <w:r>
        <w:t>textarea</w:t>
      </w:r>
      <w:proofErr w:type="spellEnd"/>
      <w:r>
        <w:t xml:space="preserve"> (como se muestra en la imagen siguiente:)</w:t>
      </w:r>
      <w:bookmarkStart w:id="0" w:name="_GoBack"/>
      <w:bookmarkEnd w:id="0"/>
    </w:p>
    <w:p w:rsidR="00312F83" w:rsidRDefault="00312F83" w:rsidP="00312F83">
      <w:pPr>
        <w:pStyle w:val="Prrafodelista"/>
        <w:ind w:left="786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7553E4A4" wp14:editId="2E775221">
            <wp:simplePos x="0" y="0"/>
            <wp:positionH relativeFrom="column">
              <wp:posOffset>4358005</wp:posOffset>
            </wp:positionH>
            <wp:positionV relativeFrom="paragraph">
              <wp:posOffset>147955</wp:posOffset>
            </wp:positionV>
            <wp:extent cx="1440180" cy="1410335"/>
            <wp:effectExtent l="190500" t="190500" r="198120" b="18986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41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32967ADB" wp14:editId="51F3E63E">
            <wp:simplePos x="0" y="0"/>
            <wp:positionH relativeFrom="column">
              <wp:posOffset>553085</wp:posOffset>
            </wp:positionH>
            <wp:positionV relativeFrom="paragraph">
              <wp:posOffset>82550</wp:posOffset>
            </wp:positionV>
            <wp:extent cx="1470660" cy="1022985"/>
            <wp:effectExtent l="190500" t="190500" r="186690" b="196215"/>
            <wp:wrapTight wrapText="bothSides">
              <wp:wrapPolygon edited="0">
                <wp:start x="560" y="-4022"/>
                <wp:lineTo x="-2798" y="-3218"/>
                <wp:lineTo x="-2798" y="20514"/>
                <wp:lineTo x="-2238" y="22525"/>
                <wp:lineTo x="280" y="24536"/>
                <wp:lineTo x="560" y="25341"/>
                <wp:lineTo x="20705" y="25341"/>
                <wp:lineTo x="20984" y="24536"/>
                <wp:lineTo x="23503" y="22525"/>
                <wp:lineTo x="24062" y="16089"/>
                <wp:lineTo x="24062" y="3218"/>
                <wp:lineTo x="20984" y="-2816"/>
                <wp:lineTo x="20705" y="-4022"/>
                <wp:lineTo x="560" y="-4022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022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F83" w:rsidRDefault="00312F83" w:rsidP="00312F83">
      <w:pPr>
        <w:pStyle w:val="Prrafodelista"/>
        <w:ind w:left="786"/>
      </w:pPr>
      <w:r>
        <w:t>Si añadimos un segundo párrafo, se añadirá después del primero.</w:t>
      </w: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ind w:left="426"/>
        <w:jc w:val="both"/>
      </w:pPr>
      <w:r>
        <w:t xml:space="preserve">Define también una clase </w:t>
      </w:r>
      <w:proofErr w:type="spellStart"/>
      <w:r>
        <w:t>css</w:t>
      </w:r>
      <w:proofErr w:type="spellEnd"/>
      <w:r>
        <w:t xml:space="preserve"> para que el texto aparezca en color rojo y </w:t>
      </w:r>
      <w:proofErr w:type="spellStart"/>
      <w:r>
        <w:t>añadela</w:t>
      </w:r>
      <w:proofErr w:type="spellEnd"/>
      <w:r>
        <w:t xml:space="preserve"> al elemento empleando </w:t>
      </w:r>
      <w:proofErr w:type="spellStart"/>
      <w:r>
        <w:t>setAttribute</w:t>
      </w:r>
      <w:proofErr w:type="spellEnd"/>
      <w:r>
        <w:t>.</w:t>
      </w:r>
    </w:p>
    <w:p w:rsidR="00312F83" w:rsidRDefault="00312F83" w:rsidP="00312F83">
      <w:pPr>
        <w:pStyle w:val="Prrafodelista"/>
        <w:numPr>
          <w:ilvl w:val="0"/>
          <w:numId w:val="2"/>
        </w:numPr>
      </w:pPr>
      <w:r>
        <w:t>Al pulsar el botón ‘Borrar último’, eliminará el último párrafo introducido:</w:t>
      </w:r>
    </w:p>
    <w:p w:rsidR="00312F83" w:rsidRDefault="00312F83" w:rsidP="00312F83">
      <w:pPr>
        <w:pStyle w:val="Prrafodelista"/>
        <w:ind w:left="786"/>
      </w:pPr>
      <w:r>
        <w:rPr>
          <w:noProof/>
          <w:lang w:eastAsia="es-ES"/>
        </w:rPr>
        <w:drawing>
          <wp:inline distT="0" distB="0" distL="0" distR="0" wp14:anchorId="14D4CBB1" wp14:editId="4296FFBF">
            <wp:extent cx="2650355" cy="1236268"/>
            <wp:effectExtent l="190500" t="190500" r="188595" b="1930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808" cy="1236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numPr>
          <w:ilvl w:val="0"/>
          <w:numId w:val="2"/>
        </w:numPr>
      </w:pPr>
      <w:r>
        <w:t>Borrar primero eliminará el primer párrafo introducido.</w:t>
      </w:r>
    </w:p>
    <w:p w:rsidR="00312F83" w:rsidRDefault="00312F83" w:rsidP="00312F83">
      <w:pPr>
        <w:pStyle w:val="Prrafodelista"/>
        <w:numPr>
          <w:ilvl w:val="0"/>
          <w:numId w:val="2"/>
        </w:numPr>
      </w:pPr>
      <w:r>
        <w:t xml:space="preserve">Al hacer </w:t>
      </w:r>
      <w:proofErr w:type="spellStart"/>
      <w:r>
        <w:t>click</w:t>
      </w:r>
      <w:proofErr w:type="spellEnd"/>
      <w:r>
        <w:t xml:space="preserve"> en Sustituir primero vacío, se cambiará el contenido del primer párrafo por la palabra vacío. </w:t>
      </w:r>
    </w:p>
    <w:p w:rsidR="00312F83" w:rsidRDefault="00312F83" w:rsidP="00312F83">
      <w:pPr>
        <w:pStyle w:val="Prrafodelista"/>
        <w:ind w:left="786"/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35DE0FF0" wp14:editId="231643F4">
            <wp:simplePos x="0" y="0"/>
            <wp:positionH relativeFrom="column">
              <wp:posOffset>2236470</wp:posOffset>
            </wp:positionH>
            <wp:positionV relativeFrom="paragraph">
              <wp:posOffset>157319</wp:posOffset>
            </wp:positionV>
            <wp:extent cx="1502410" cy="1217295"/>
            <wp:effectExtent l="190500" t="190500" r="193040" b="192405"/>
            <wp:wrapTight wrapText="bothSides">
              <wp:wrapPolygon edited="0">
                <wp:start x="548" y="-3380"/>
                <wp:lineTo x="-2739" y="-2704"/>
                <wp:lineTo x="-2739" y="20620"/>
                <wp:lineTo x="548" y="24676"/>
                <wp:lineTo x="20815" y="24676"/>
                <wp:lineTo x="21089" y="24000"/>
                <wp:lineTo x="24101" y="19268"/>
                <wp:lineTo x="24101" y="2704"/>
                <wp:lineTo x="21089" y="-2366"/>
                <wp:lineTo x="20815" y="-3380"/>
                <wp:lineTo x="548" y="-338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217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F83" w:rsidRDefault="00312F83" w:rsidP="00312F83">
      <w:pPr>
        <w:pStyle w:val="Prrafodelista"/>
        <w:ind w:left="786"/>
      </w:pPr>
      <w:r w:rsidRPr="001A10DD"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2839B259" wp14:editId="487BB77B">
            <wp:simplePos x="0" y="0"/>
            <wp:positionH relativeFrom="column">
              <wp:posOffset>378460</wp:posOffset>
            </wp:positionH>
            <wp:positionV relativeFrom="paragraph">
              <wp:posOffset>17619</wp:posOffset>
            </wp:positionV>
            <wp:extent cx="1532890" cy="1257935"/>
            <wp:effectExtent l="190500" t="190500" r="181610" b="189865"/>
            <wp:wrapTight wrapText="bothSides">
              <wp:wrapPolygon edited="0">
                <wp:start x="537" y="-3271"/>
                <wp:lineTo x="-2684" y="-2617"/>
                <wp:lineTo x="-2684" y="20608"/>
                <wp:lineTo x="-805" y="23552"/>
                <wp:lineTo x="537" y="24533"/>
                <wp:lineTo x="20669" y="24533"/>
                <wp:lineTo x="22012" y="23552"/>
                <wp:lineTo x="23891" y="18645"/>
                <wp:lineTo x="23891" y="2617"/>
                <wp:lineTo x="20938" y="-2290"/>
                <wp:lineTo x="20669" y="-3271"/>
                <wp:lineTo x="537" y="-3271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1257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numPr>
          <w:ilvl w:val="0"/>
          <w:numId w:val="2"/>
        </w:numPr>
      </w:pPr>
      <w:r>
        <w:t>Al pulsar el botón Crear Imagen se añadirá una imagen al documento. Para ello se pedirá al usuario que introduzca el nombre de la misma y un texto alternativo (</w:t>
      </w:r>
      <w:proofErr w:type="spellStart"/>
      <w:r>
        <w:t>alt</w:t>
      </w:r>
      <w:proofErr w:type="spellEnd"/>
      <w:r>
        <w:t>).</w:t>
      </w:r>
    </w:p>
    <w:p w:rsidR="00312F83" w:rsidRDefault="00312F83" w:rsidP="00312F83">
      <w:pPr>
        <w:pStyle w:val="Prrafodelista"/>
        <w:ind w:left="786"/>
      </w:pPr>
    </w:p>
    <w:p w:rsidR="00312F83" w:rsidRDefault="00312F83" w:rsidP="00312F83">
      <w:pPr>
        <w:pStyle w:val="Prrafodelista"/>
        <w:ind w:left="786"/>
      </w:pPr>
      <w:r>
        <w:rPr>
          <w:noProof/>
          <w:lang w:eastAsia="es-ES"/>
        </w:rPr>
        <w:lastRenderedPageBreak/>
        <w:drawing>
          <wp:inline distT="0" distB="0" distL="0" distR="0" wp14:anchorId="4D3AB789" wp14:editId="609FD20B">
            <wp:extent cx="3037035" cy="2193869"/>
            <wp:effectExtent l="190500" t="190500" r="182880" b="1879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494" cy="2194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5C4" w:rsidRDefault="007015C4" w:rsidP="00312F83">
      <w:pPr>
        <w:pStyle w:val="Prrafodelista"/>
        <w:ind w:left="786"/>
      </w:pPr>
    </w:p>
    <w:p w:rsidR="007015C4" w:rsidRDefault="007015C4" w:rsidP="00312F83">
      <w:pPr>
        <w:pStyle w:val="Prrafodelista"/>
        <w:ind w:left="786"/>
      </w:pPr>
    </w:p>
    <w:p w:rsidR="00312F83" w:rsidRDefault="007015C4" w:rsidP="007015C4">
      <w:pPr>
        <w:pStyle w:val="Prrafodelista"/>
        <w:numPr>
          <w:ilvl w:val="0"/>
          <w:numId w:val="1"/>
        </w:numPr>
      </w:pPr>
      <w:r>
        <w:t xml:space="preserve">Implementar una lista de la compra. </w:t>
      </w:r>
    </w:p>
    <w:p w:rsidR="007015C4" w:rsidRPr="007015C4" w:rsidRDefault="007015C4" w:rsidP="007015C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7015C4">
        <w:rPr>
          <w:rFonts w:cstheme="minorHAnsi"/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112296</wp:posOffset>
            </wp:positionV>
            <wp:extent cx="3116580" cy="1175385"/>
            <wp:effectExtent l="0" t="0" r="7620" b="5715"/>
            <wp:wrapTight wrapText="bothSides">
              <wp:wrapPolygon edited="0">
                <wp:start x="0" y="0"/>
                <wp:lineTo x="0" y="21355"/>
                <wp:lineTo x="21521" y="21355"/>
                <wp:lineTo x="2152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15C4">
        <w:rPr>
          <w:rFonts w:eastAsia="Times New Roman" w:cstheme="minorHAnsi"/>
          <w:sz w:val="24"/>
          <w:szCs w:val="24"/>
          <w:lang w:eastAsia="es-ES"/>
        </w:rPr>
        <w:t xml:space="preserve">Codifica un script en </w:t>
      </w:r>
      <w:proofErr w:type="spellStart"/>
      <w:r w:rsidRPr="007015C4">
        <w:rPr>
          <w:rFonts w:eastAsia="Times New Roman" w:cstheme="minorHAnsi"/>
          <w:sz w:val="24"/>
          <w:szCs w:val="24"/>
          <w:lang w:eastAsia="es-ES"/>
        </w:rPr>
        <w:t>jQuery</w:t>
      </w:r>
      <w:proofErr w:type="spellEnd"/>
      <w:r w:rsidRPr="007015C4">
        <w:rPr>
          <w:rFonts w:eastAsia="Times New Roman" w:cstheme="minorHAnsi"/>
          <w:sz w:val="24"/>
          <w:szCs w:val="24"/>
          <w:lang w:eastAsia="es-ES"/>
        </w:rPr>
        <w:t xml:space="preserve"> que permite capturar las informaciones que un usuario escriba en el</w:t>
      </w:r>
      <w:r w:rsidRPr="007015C4">
        <w:rPr>
          <w:rFonts w:eastAsia="Times New Roman" w:cstheme="minorHAnsi"/>
          <w:sz w:val="20"/>
          <w:szCs w:val="20"/>
          <w:lang w:eastAsia="es-ES"/>
        </w:rPr>
        <w:t xml:space="preserve">&lt;input&gt; </w:t>
      </w:r>
      <w:r w:rsidRPr="007015C4">
        <w:rPr>
          <w:rFonts w:eastAsia="Times New Roman" w:cstheme="minorHAnsi"/>
          <w:sz w:val="24"/>
          <w:szCs w:val="24"/>
          <w:lang w:eastAsia="es-ES"/>
        </w:rPr>
        <w:t xml:space="preserve">y las escriba en el elemento </w:t>
      </w:r>
      <w:r w:rsidRPr="007015C4">
        <w:rPr>
          <w:rFonts w:eastAsia="Times New Roman" w:cstheme="minorHAnsi"/>
          <w:sz w:val="20"/>
          <w:szCs w:val="20"/>
          <w:lang w:eastAsia="es-ES"/>
        </w:rPr>
        <w:t>&lt;</w:t>
      </w:r>
      <w:proofErr w:type="spellStart"/>
      <w:r w:rsidRPr="007015C4">
        <w:rPr>
          <w:rFonts w:eastAsia="Times New Roman" w:cstheme="minorHAnsi"/>
          <w:sz w:val="20"/>
          <w:szCs w:val="20"/>
          <w:lang w:eastAsia="es-ES"/>
        </w:rPr>
        <w:t>ol</w:t>
      </w:r>
      <w:proofErr w:type="spellEnd"/>
      <w:r w:rsidRPr="007015C4">
        <w:rPr>
          <w:rFonts w:eastAsia="Times New Roman" w:cstheme="minorHAnsi"/>
          <w:sz w:val="20"/>
          <w:szCs w:val="20"/>
          <w:lang w:eastAsia="es-ES"/>
        </w:rPr>
        <w:t xml:space="preserve"> id="</w:t>
      </w:r>
      <w:proofErr w:type="spellStart"/>
      <w:r w:rsidRPr="007015C4">
        <w:rPr>
          <w:rFonts w:eastAsia="Times New Roman" w:cstheme="minorHAnsi"/>
          <w:sz w:val="20"/>
          <w:szCs w:val="20"/>
          <w:lang w:eastAsia="es-ES"/>
        </w:rPr>
        <w:t>listaCompra</w:t>
      </w:r>
      <w:proofErr w:type="spellEnd"/>
      <w:r w:rsidRPr="007015C4">
        <w:rPr>
          <w:rFonts w:eastAsia="Times New Roman" w:cstheme="minorHAnsi"/>
          <w:sz w:val="20"/>
          <w:szCs w:val="20"/>
          <w:lang w:eastAsia="es-ES"/>
        </w:rPr>
        <w:t>"&gt;&lt;/</w:t>
      </w:r>
      <w:proofErr w:type="spellStart"/>
      <w:r w:rsidRPr="007015C4">
        <w:rPr>
          <w:rFonts w:eastAsia="Times New Roman" w:cstheme="minorHAnsi"/>
          <w:sz w:val="20"/>
          <w:szCs w:val="20"/>
          <w:lang w:eastAsia="es-ES"/>
        </w:rPr>
        <w:t>ol</w:t>
      </w:r>
      <w:proofErr w:type="spellEnd"/>
      <w:r w:rsidRPr="007015C4">
        <w:rPr>
          <w:rFonts w:eastAsia="Times New Roman" w:cstheme="minorHAnsi"/>
          <w:sz w:val="20"/>
          <w:szCs w:val="20"/>
          <w:lang w:eastAsia="es-ES"/>
        </w:rPr>
        <w:t>&gt;</w:t>
      </w:r>
      <w:r w:rsidRPr="007015C4">
        <w:rPr>
          <w:rFonts w:eastAsia="Times New Roman" w:cstheme="minorHAnsi"/>
          <w:sz w:val="24"/>
          <w:szCs w:val="24"/>
          <w:lang w:eastAsia="es-ES"/>
        </w:rPr>
        <w:t xml:space="preserve"> cuando el usuario pulse el botón </w:t>
      </w:r>
      <w:r w:rsidRPr="007015C4">
        <w:rPr>
          <w:rFonts w:eastAsia="Times New Roman" w:cstheme="minorHAnsi"/>
          <w:i/>
          <w:iCs/>
          <w:sz w:val="24"/>
          <w:szCs w:val="24"/>
          <w:lang w:eastAsia="es-ES"/>
        </w:rPr>
        <w:t>añadir</w:t>
      </w:r>
      <w:r w:rsidRPr="007015C4">
        <w:rPr>
          <w:rFonts w:eastAsia="Times New Roman" w:cstheme="minorHAnsi"/>
          <w:sz w:val="24"/>
          <w:szCs w:val="24"/>
          <w:lang w:eastAsia="es-ES"/>
        </w:rPr>
        <w:t>.</w:t>
      </w:r>
      <w:r w:rsidRPr="007015C4">
        <w:rPr>
          <w:rFonts w:cstheme="minorHAnsi"/>
          <w:noProof/>
          <w:lang w:eastAsia="es-ES"/>
        </w:rPr>
        <w:t xml:space="preserve"> </w:t>
      </w:r>
    </w:p>
    <w:p w:rsidR="00C378C3" w:rsidRDefault="00C378C3" w:rsidP="007015C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Puedes emplear el código del ejercicio </w:t>
      </w:r>
      <w:r>
        <w:t>ud6_DOM_ejer2.html</w:t>
      </w:r>
    </w:p>
    <w:p w:rsidR="007015C4" w:rsidRPr="007015C4" w:rsidRDefault="007015C4" w:rsidP="007015C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7015C4">
        <w:rPr>
          <w:rFonts w:eastAsia="Times New Roman" w:cstheme="minorHAnsi"/>
          <w:sz w:val="24"/>
          <w:szCs w:val="24"/>
          <w:lang w:eastAsia="es-ES"/>
        </w:rPr>
        <w:t>Los elementos lista deben tener el siguiente comportamiento:</w:t>
      </w:r>
    </w:p>
    <w:p w:rsidR="007015C4" w:rsidRPr="007015C4" w:rsidRDefault="007015C4" w:rsidP="007015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7015C4">
        <w:rPr>
          <w:rFonts w:eastAsia="Times New Roman" w:cstheme="minorHAnsi"/>
          <w:sz w:val="24"/>
          <w:szCs w:val="24"/>
          <w:lang w:eastAsia="es-ES"/>
        </w:rPr>
        <w:t>Cuando se haga clic sobre un elemento lista creado este debe tacharse y ponerse en cursiva.</w:t>
      </w:r>
    </w:p>
    <w:p w:rsidR="007015C4" w:rsidRPr="007015C4" w:rsidRDefault="007015C4" w:rsidP="007015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7015C4">
        <w:rPr>
          <w:rFonts w:eastAsia="Times New Roman" w:cstheme="minorHAnsi"/>
          <w:sz w:val="24"/>
          <w:szCs w:val="24"/>
          <w:lang w:eastAsia="es-ES"/>
        </w:rPr>
        <w:t>Cuando se haga doble clic sobre un elemento este se debe borrar.</w:t>
      </w:r>
    </w:p>
    <w:p w:rsidR="007015C4" w:rsidRDefault="007015C4" w:rsidP="007015C4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ES"/>
        </w:rPr>
      </w:pPr>
      <w:r w:rsidRPr="007015C4">
        <w:rPr>
          <w:rFonts w:eastAsia="Times New Roman" w:cstheme="minorHAnsi"/>
          <w:sz w:val="24"/>
          <w:szCs w:val="24"/>
          <w:lang w:eastAsia="es-ES"/>
        </w:rPr>
        <w:t xml:space="preserve">Cuando se pulse el botón </w:t>
      </w:r>
      <w:r w:rsidRPr="007015C4">
        <w:rPr>
          <w:rFonts w:eastAsia="Times New Roman" w:cstheme="minorHAnsi"/>
          <w:i/>
          <w:iCs/>
          <w:sz w:val="24"/>
          <w:szCs w:val="24"/>
          <w:lang w:eastAsia="es-ES"/>
        </w:rPr>
        <w:t>resetear la lista </w:t>
      </w:r>
      <w:r w:rsidRPr="007015C4">
        <w:rPr>
          <w:rFonts w:eastAsia="Times New Roman" w:cstheme="minorHAnsi"/>
          <w:sz w:val="24"/>
          <w:szCs w:val="24"/>
          <w:lang w:eastAsia="es-ES"/>
        </w:rPr>
        <w:t>sea pulsado se deben borrar todos los elementos</w:t>
      </w:r>
      <w:r w:rsidRPr="007015C4">
        <w:rPr>
          <w:rFonts w:eastAsia="Times New Roman" w:cstheme="minorHAnsi"/>
          <w:sz w:val="20"/>
          <w:szCs w:val="20"/>
          <w:lang w:eastAsia="es-ES"/>
        </w:rPr>
        <w:t>&lt;li&gt;.</w:t>
      </w:r>
    </w:p>
    <w:p w:rsidR="007015C4" w:rsidRDefault="007015C4" w:rsidP="007015C4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ES"/>
        </w:rPr>
      </w:pPr>
    </w:p>
    <w:p w:rsidR="007015C4" w:rsidRPr="007015C4" w:rsidRDefault="007015C4" w:rsidP="007015C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ES"/>
        </w:rPr>
      </w:pPr>
    </w:p>
    <w:p w:rsidR="007015C4" w:rsidRDefault="007015C4" w:rsidP="00312F83">
      <w:pPr>
        <w:pStyle w:val="Prrafodelista"/>
        <w:ind w:left="786"/>
      </w:pPr>
    </w:p>
    <w:sectPr w:rsidR="007015C4" w:rsidSect="00D216BB">
      <w:headerReference w:type="default" r:id="rId16"/>
      <w:footerReference w:type="default" r:id="rId17"/>
      <w:pgSz w:w="11906" w:h="16838"/>
      <w:pgMar w:top="1417" w:right="1133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1523" w:rsidRDefault="00E31523" w:rsidP="0008515B">
      <w:pPr>
        <w:spacing w:after="0" w:line="240" w:lineRule="auto"/>
      </w:pPr>
      <w:r>
        <w:separator/>
      </w:r>
    </w:p>
  </w:endnote>
  <w:endnote w:type="continuationSeparator" w:id="0">
    <w:p w:rsidR="00E31523" w:rsidRDefault="00E31523" w:rsidP="00085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461872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C310EB" w:rsidRDefault="00C310EB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310EB" w:rsidRDefault="00C310E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1523" w:rsidRDefault="00E31523" w:rsidP="0008515B">
      <w:pPr>
        <w:spacing w:after="0" w:line="240" w:lineRule="auto"/>
      </w:pPr>
      <w:r>
        <w:separator/>
      </w:r>
    </w:p>
  </w:footnote>
  <w:footnote w:type="continuationSeparator" w:id="0">
    <w:p w:rsidR="00E31523" w:rsidRDefault="00E31523" w:rsidP="00085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15B" w:rsidRDefault="00EA184E">
    <w:pPr>
      <w:pStyle w:val="Encabezado"/>
    </w:pPr>
    <w:r w:rsidRPr="0008515B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39555B1" wp14:editId="33052B90">
          <wp:simplePos x="0" y="0"/>
          <wp:positionH relativeFrom="margin">
            <wp:align>right</wp:align>
          </wp:positionH>
          <wp:positionV relativeFrom="paragraph">
            <wp:posOffset>-219710</wp:posOffset>
          </wp:positionV>
          <wp:extent cx="1143000" cy="662305"/>
          <wp:effectExtent l="0" t="0" r="0" b="0"/>
          <wp:wrapNone/>
          <wp:docPr id="1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028892E" wp14:editId="2E235E89">
          <wp:simplePos x="0" y="0"/>
          <wp:positionH relativeFrom="margin">
            <wp:align>left</wp:align>
          </wp:positionH>
          <wp:positionV relativeFrom="paragraph">
            <wp:posOffset>-162560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1" name="Imagen 11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6328A7FA" wp14:editId="29C1185C">
          <wp:simplePos x="0" y="0"/>
          <wp:positionH relativeFrom="page">
            <wp:posOffset>3468370</wp:posOffset>
          </wp:positionH>
          <wp:positionV relativeFrom="page">
            <wp:posOffset>285750</wp:posOffset>
          </wp:positionV>
          <wp:extent cx="1238250" cy="476250"/>
          <wp:effectExtent l="0" t="0" r="0" b="0"/>
          <wp:wrapNone/>
          <wp:docPr id="12" name="Imagen 1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2657C"/>
    <w:multiLevelType w:val="hybridMultilevel"/>
    <w:tmpl w:val="91ACDB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52772"/>
    <w:multiLevelType w:val="hybridMultilevel"/>
    <w:tmpl w:val="61B6EBC2"/>
    <w:lvl w:ilvl="0" w:tplc="CDBC4A6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332D13BC"/>
    <w:multiLevelType w:val="multilevel"/>
    <w:tmpl w:val="9A9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F83"/>
    <w:rsid w:val="0008515B"/>
    <w:rsid w:val="000D4C06"/>
    <w:rsid w:val="00242D3B"/>
    <w:rsid w:val="00312F83"/>
    <w:rsid w:val="005C71CA"/>
    <w:rsid w:val="007015C4"/>
    <w:rsid w:val="00771D96"/>
    <w:rsid w:val="00A14331"/>
    <w:rsid w:val="00B045D4"/>
    <w:rsid w:val="00C310EB"/>
    <w:rsid w:val="00C378C3"/>
    <w:rsid w:val="00CC2373"/>
    <w:rsid w:val="00D216BB"/>
    <w:rsid w:val="00DC7967"/>
    <w:rsid w:val="00E31523"/>
    <w:rsid w:val="00EA184E"/>
    <w:rsid w:val="00EA35FD"/>
    <w:rsid w:val="00ED2F5D"/>
    <w:rsid w:val="00ED44E0"/>
    <w:rsid w:val="00FE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FF81E6-FD6C-4D36-B32B-9E89D58FA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2F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15B"/>
  </w:style>
  <w:style w:type="paragraph" w:styleId="Piedepgina">
    <w:name w:val="footer"/>
    <w:basedOn w:val="Normal"/>
    <w:link w:val="Piedepgina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15B"/>
  </w:style>
  <w:style w:type="paragraph" w:styleId="Prrafodelista">
    <w:name w:val="List Paragraph"/>
    <w:basedOn w:val="Normal"/>
    <w:uiPriority w:val="34"/>
    <w:qFormat/>
    <w:rsid w:val="00312F83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12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12F83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12F8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312F83"/>
  </w:style>
  <w:style w:type="paragraph" w:styleId="NormalWeb">
    <w:name w:val="Normal (Web)"/>
    <w:basedOn w:val="Normal"/>
    <w:uiPriority w:val="99"/>
    <w:semiHidden/>
    <w:unhideWhenUsed/>
    <w:rsid w:val="00701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7015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e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dmin\Documents\Plantillas%20personalizadas%20de%20Office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33</TotalTime>
  <Pages>3</Pages>
  <Words>308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wadmin</dc:creator>
  <cp:keywords/>
  <dc:description/>
  <cp:lastModifiedBy>wadmin</cp:lastModifiedBy>
  <cp:revision>6</cp:revision>
  <dcterms:created xsi:type="dcterms:W3CDTF">2020-05-07T08:41:00Z</dcterms:created>
  <dcterms:modified xsi:type="dcterms:W3CDTF">2020-05-11T20:29:00Z</dcterms:modified>
</cp:coreProperties>
</file>